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B818B" w14:textId="77777777" w:rsidR="00C06F2B" w:rsidRPr="00D8449E" w:rsidRDefault="00C06F2B" w:rsidP="00C06F2B">
      <w:pPr>
        <w:jc w:val="center"/>
        <w:rPr>
          <w:rFonts w:cstheme="minorHAnsi"/>
          <w:sz w:val="24"/>
          <w:szCs w:val="24"/>
        </w:rPr>
      </w:pPr>
      <w:bookmarkStart w:id="0" w:name="_Hlk522701894"/>
      <w:bookmarkEnd w:id="0"/>
    </w:p>
    <w:p w14:paraId="42C5851E" w14:textId="77777777" w:rsidR="00C06F2B" w:rsidRPr="00D8449E" w:rsidRDefault="00C06F2B" w:rsidP="00C06F2B">
      <w:pPr>
        <w:jc w:val="center"/>
        <w:rPr>
          <w:rFonts w:cstheme="minorHAnsi"/>
          <w:sz w:val="24"/>
          <w:szCs w:val="24"/>
        </w:rPr>
      </w:pPr>
    </w:p>
    <w:p w14:paraId="2E909EA6" w14:textId="77777777" w:rsidR="00C06F2B" w:rsidRPr="00D8449E" w:rsidRDefault="00C06F2B" w:rsidP="00C06F2B">
      <w:pPr>
        <w:jc w:val="center"/>
        <w:rPr>
          <w:rFonts w:cstheme="minorHAnsi"/>
          <w:sz w:val="24"/>
          <w:szCs w:val="24"/>
        </w:rPr>
      </w:pPr>
    </w:p>
    <w:p w14:paraId="7D231C78" w14:textId="77777777" w:rsidR="00C06F2B" w:rsidRPr="00D8449E" w:rsidRDefault="00C06F2B" w:rsidP="00C06F2B">
      <w:pPr>
        <w:jc w:val="center"/>
        <w:rPr>
          <w:rFonts w:cstheme="minorHAnsi"/>
          <w:sz w:val="24"/>
          <w:szCs w:val="24"/>
        </w:rPr>
      </w:pPr>
    </w:p>
    <w:p w14:paraId="47082373" w14:textId="77777777" w:rsidR="00C06F2B" w:rsidRPr="00D8449E" w:rsidRDefault="00C06F2B" w:rsidP="00C06F2B">
      <w:pPr>
        <w:jc w:val="center"/>
        <w:rPr>
          <w:rFonts w:cstheme="minorHAnsi"/>
          <w:sz w:val="24"/>
          <w:szCs w:val="24"/>
        </w:rPr>
      </w:pPr>
    </w:p>
    <w:p w14:paraId="17D4E0F5" w14:textId="77777777" w:rsidR="008A6B5A" w:rsidRPr="00D8449E" w:rsidRDefault="008C604B" w:rsidP="008A6B5A">
      <w:pPr>
        <w:pStyle w:val="Title"/>
        <w:tabs>
          <w:tab w:val="center" w:pos="5400"/>
          <w:tab w:val="right" w:pos="10800"/>
        </w:tabs>
      </w:pPr>
      <w:r w:rsidRPr="00D8449E">
        <w:tab/>
      </w:r>
    </w:p>
    <w:p w14:paraId="4B2ABB24" w14:textId="025F0A9E" w:rsidR="008A6B5A" w:rsidRPr="00D8449E" w:rsidRDefault="008A6B5A" w:rsidP="008A6B5A">
      <w:pPr>
        <w:pStyle w:val="Title"/>
        <w:tabs>
          <w:tab w:val="center" w:pos="5400"/>
          <w:tab w:val="right" w:pos="10800"/>
        </w:tabs>
        <w:rPr>
          <w:sz w:val="44"/>
          <w:szCs w:val="28"/>
        </w:rPr>
      </w:pPr>
      <w:r w:rsidRPr="00D8449E">
        <w:rPr>
          <w:sz w:val="44"/>
          <w:szCs w:val="28"/>
        </w:rPr>
        <w:t>Biometrics4ALL Procedure Series</w:t>
      </w:r>
    </w:p>
    <w:p w14:paraId="248DA0B7" w14:textId="7AC2EA07" w:rsidR="00C06F2B" w:rsidRPr="00D8449E" w:rsidRDefault="00AB528C" w:rsidP="00AB528C">
      <w:pPr>
        <w:pStyle w:val="Title"/>
        <w:tabs>
          <w:tab w:val="center" w:pos="5400"/>
          <w:tab w:val="right" w:pos="10800"/>
        </w:tabs>
      </w:pPr>
      <w:r>
        <w:t>Google Locations Project</w:t>
      </w:r>
    </w:p>
    <w:p w14:paraId="685B650B" w14:textId="77777777" w:rsidR="00C06F2B" w:rsidRPr="00D8449E" w:rsidRDefault="00C06F2B" w:rsidP="00C06F2B"/>
    <w:p w14:paraId="15404BAA" w14:textId="77777777" w:rsidR="00C06F2B" w:rsidRPr="00D8449E" w:rsidRDefault="00C06F2B" w:rsidP="00C06F2B"/>
    <w:p w14:paraId="5EA3651D" w14:textId="77777777" w:rsidR="00C06F2B" w:rsidRPr="00D8449E" w:rsidRDefault="00C06F2B" w:rsidP="00C06F2B"/>
    <w:p w14:paraId="4BAF885F" w14:textId="77777777" w:rsidR="00C06F2B" w:rsidRPr="00D8449E" w:rsidRDefault="00C06F2B" w:rsidP="00C06F2B"/>
    <w:p w14:paraId="280F7583" w14:textId="77777777" w:rsidR="00C06F2B" w:rsidRPr="00D8449E" w:rsidRDefault="00C06F2B" w:rsidP="00C06F2B"/>
    <w:p w14:paraId="741BE3A0" w14:textId="77777777" w:rsidR="00C06F2B" w:rsidRPr="00D8449E" w:rsidRDefault="00C06F2B" w:rsidP="00C06F2B"/>
    <w:p w14:paraId="6CF86470" w14:textId="77777777" w:rsidR="00C06F2B" w:rsidRPr="00D8449E" w:rsidRDefault="00C06F2B" w:rsidP="00C06F2B"/>
    <w:p w14:paraId="10320B82" w14:textId="77777777" w:rsidR="00C06F2B" w:rsidRPr="00D8449E" w:rsidRDefault="00C06F2B" w:rsidP="00C06F2B"/>
    <w:p w14:paraId="6AF04694" w14:textId="77777777" w:rsidR="00C06F2B" w:rsidRPr="00D8449E" w:rsidRDefault="00C06F2B" w:rsidP="00C06F2B"/>
    <w:p w14:paraId="1ED07921" w14:textId="77777777" w:rsidR="00C06F2B" w:rsidRPr="00D8449E" w:rsidRDefault="00C06F2B" w:rsidP="00C06F2B"/>
    <w:p w14:paraId="3EC3A70D" w14:textId="77777777" w:rsidR="00C06F2B" w:rsidRPr="00D8449E" w:rsidRDefault="00C06F2B" w:rsidP="00C06F2B"/>
    <w:p w14:paraId="72EC832C" w14:textId="77777777" w:rsidR="00C06F2B" w:rsidRPr="00D8449E" w:rsidRDefault="00C06F2B" w:rsidP="00C06F2B"/>
    <w:p w14:paraId="76712CF0" w14:textId="77777777" w:rsidR="00C06F2B" w:rsidRPr="00D8449E" w:rsidRDefault="00C06F2B" w:rsidP="00C06F2B"/>
    <w:tbl>
      <w:tblPr>
        <w:tblStyle w:val="TableGrid"/>
        <w:tblW w:w="8721"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gridCol w:w="4537"/>
      </w:tblGrid>
      <w:tr w:rsidR="00C06F2B" w:rsidRPr="00D8449E" w14:paraId="43288B4B" w14:textId="77777777" w:rsidTr="00CF1AF6">
        <w:trPr>
          <w:cantSplit/>
          <w:trHeight w:val="1827"/>
        </w:trPr>
        <w:tc>
          <w:tcPr>
            <w:tcW w:w="4184" w:type="dxa"/>
            <w:vAlign w:val="center"/>
          </w:tcPr>
          <w:p w14:paraId="6ED5DA10" w14:textId="180B300B" w:rsidR="00C06F2B" w:rsidRPr="00D8449E" w:rsidRDefault="00C06F2B" w:rsidP="00CF1AF6"/>
        </w:tc>
        <w:tc>
          <w:tcPr>
            <w:tcW w:w="4537" w:type="dxa"/>
            <w:textDirection w:val="btLr"/>
            <w:vAlign w:val="center"/>
          </w:tcPr>
          <w:p w14:paraId="1D1B80CA" w14:textId="1933075C" w:rsidR="00C06F2B" w:rsidRPr="00D8449E" w:rsidRDefault="00C06F2B" w:rsidP="003D2468">
            <w:pPr>
              <w:spacing w:before="0"/>
            </w:pPr>
            <w:r w:rsidRPr="00D8449E">
              <w:t xml:space="preserve">           </w:t>
            </w:r>
            <w:r w:rsidRPr="00D8449E">
              <w:rPr>
                <w:noProof/>
              </w:rPr>
              <w:drawing>
                <wp:inline distT="0" distB="0" distL="0" distR="0" wp14:anchorId="152F0908" wp14:editId="487A259D">
                  <wp:extent cx="2385833" cy="542420"/>
                  <wp:effectExtent l="0" t="0" r="0" b="0"/>
                  <wp:docPr id="44" name="Picture 44" descr="Logo with Reflection_Low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with Reflection_Low_R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5833" cy="542420"/>
                          </a:xfrm>
                          <a:prstGeom prst="rect">
                            <a:avLst/>
                          </a:prstGeom>
                          <a:noFill/>
                          <a:ln w="9525">
                            <a:noFill/>
                            <a:miter lim="800000"/>
                            <a:headEnd/>
                            <a:tailEnd/>
                          </a:ln>
                        </pic:spPr>
                      </pic:pic>
                    </a:graphicData>
                  </a:graphic>
                </wp:inline>
              </w:drawing>
            </w:r>
          </w:p>
        </w:tc>
      </w:tr>
      <w:tr w:rsidR="00C06F2B" w:rsidRPr="00D8449E" w14:paraId="2239239A" w14:textId="77777777" w:rsidTr="00CF1AF6">
        <w:trPr>
          <w:cantSplit/>
          <w:trHeight w:val="1212"/>
        </w:trPr>
        <w:tc>
          <w:tcPr>
            <w:tcW w:w="4184" w:type="dxa"/>
          </w:tcPr>
          <w:p w14:paraId="5D0C89C7" w14:textId="2299144B" w:rsidR="00C06F2B" w:rsidRPr="00D8449E" w:rsidRDefault="00C06F2B" w:rsidP="00C51E8C">
            <w:pPr>
              <w:rPr>
                <w:b/>
              </w:rPr>
            </w:pPr>
          </w:p>
        </w:tc>
        <w:tc>
          <w:tcPr>
            <w:tcW w:w="4537" w:type="dxa"/>
          </w:tcPr>
          <w:p w14:paraId="1472563B" w14:textId="77777777" w:rsidR="00AB528C" w:rsidRDefault="00AB528C" w:rsidP="009C2EC0">
            <w:pPr>
              <w:rPr>
                <w:b/>
                <w:sz w:val="24"/>
              </w:rPr>
            </w:pPr>
          </w:p>
          <w:p w14:paraId="617A0C5D" w14:textId="1BC29F9F" w:rsidR="00C06F2B" w:rsidRPr="00D8449E" w:rsidRDefault="00C06F2B" w:rsidP="009C2EC0">
            <w:pPr>
              <w:rPr>
                <w:b/>
              </w:rPr>
            </w:pPr>
            <w:r w:rsidRPr="00D8449E">
              <w:rPr>
                <w:b/>
                <w:sz w:val="24"/>
              </w:rPr>
              <w:t xml:space="preserve"> </w:t>
            </w:r>
          </w:p>
        </w:tc>
      </w:tr>
    </w:tbl>
    <w:p w14:paraId="0517A04B" w14:textId="77777777" w:rsidR="00C06F2B" w:rsidRPr="00D8449E" w:rsidRDefault="00C06F2B" w:rsidP="00C06F2B"/>
    <w:p w14:paraId="766D0C73" w14:textId="77777777" w:rsidR="00C06F2B" w:rsidRPr="00D8449E" w:rsidRDefault="00C06F2B" w:rsidP="00C06F2B"/>
    <w:p w14:paraId="7F022698" w14:textId="4ED085D4" w:rsidR="006627A0" w:rsidRDefault="006627A0" w:rsidP="00C06F2B"/>
    <w:p w14:paraId="44E50E46" w14:textId="77777777" w:rsidR="00AB528C" w:rsidRDefault="00AB528C" w:rsidP="00C06F2B"/>
    <w:p w14:paraId="10281C01" w14:textId="77777777" w:rsidR="00AB528C" w:rsidRDefault="00AB528C" w:rsidP="00C06F2B"/>
    <w:p w14:paraId="0A0C3A31" w14:textId="77777777" w:rsidR="00AB528C" w:rsidRPr="00D8449E" w:rsidRDefault="00AB528C" w:rsidP="00C06F2B"/>
    <w:p w14:paraId="30AAFADF" w14:textId="77777777" w:rsidR="00570C31" w:rsidRPr="00D8449E" w:rsidRDefault="00570C31" w:rsidP="00C06F2B"/>
    <w:p w14:paraId="50838240" w14:textId="77777777" w:rsidR="00C06F2B" w:rsidRPr="00D8449E" w:rsidRDefault="00C06F2B" w:rsidP="00C06F2B">
      <w:pPr>
        <w:rPr>
          <w:bCs/>
        </w:rPr>
      </w:pPr>
    </w:p>
    <w:tbl>
      <w:tblPr>
        <w:tblStyle w:val="TableGrid"/>
        <w:tblW w:w="10980" w:type="dxa"/>
        <w:tblLook w:val="04A0" w:firstRow="1" w:lastRow="0" w:firstColumn="1" w:lastColumn="0" w:noHBand="0" w:noVBand="1"/>
      </w:tblPr>
      <w:tblGrid>
        <w:gridCol w:w="10980"/>
      </w:tblGrid>
      <w:tr w:rsidR="00C06F2B" w:rsidRPr="00D8449E" w14:paraId="13DF1B88" w14:textId="77777777" w:rsidTr="00570C31">
        <w:trPr>
          <w:trHeight w:val="540"/>
        </w:trPr>
        <w:tc>
          <w:tcPr>
            <w:tcW w:w="10980" w:type="dxa"/>
            <w:tcBorders>
              <w:top w:val="nil"/>
              <w:left w:val="nil"/>
              <w:bottom w:val="nil"/>
              <w:right w:val="nil"/>
            </w:tcBorders>
          </w:tcPr>
          <w:p w14:paraId="6028AF6F" w14:textId="26B70F56" w:rsidR="00C06F2B" w:rsidRPr="00D8449E" w:rsidRDefault="00C06F2B" w:rsidP="003D22E7">
            <w:pPr>
              <w:jc w:val="center"/>
              <w:rPr>
                <w:bCs/>
                <w:sz w:val="20"/>
                <w:szCs w:val="20"/>
              </w:rPr>
            </w:pPr>
            <w:r w:rsidRPr="00D8449E">
              <w:rPr>
                <w:bCs/>
                <w:sz w:val="20"/>
                <w:szCs w:val="20"/>
              </w:rPr>
              <w:t>Legal Disclaimer: This document is protected by copyright laws and is for Biometrics4ALL’s internal use only. Unauthorized duplication and/or distribution are strictly prohibited and will be prosecuted to the maximum extent of the law.</w:t>
            </w:r>
          </w:p>
        </w:tc>
      </w:tr>
    </w:tbl>
    <w:p w14:paraId="712FDA97" w14:textId="77777777" w:rsidR="00C06F2B" w:rsidRPr="00D8449E" w:rsidRDefault="00C06F2B" w:rsidP="00C06F2B"/>
    <w:p w14:paraId="2F1C99C6" w14:textId="77777777" w:rsidR="008518A6" w:rsidRPr="00D8449E" w:rsidRDefault="008518A6" w:rsidP="008518A6">
      <w:pPr>
        <w:pStyle w:val="Title"/>
      </w:pPr>
      <w:r w:rsidRPr="00D8449E">
        <w:lastRenderedPageBreak/>
        <w:t>Revision History</w:t>
      </w:r>
    </w:p>
    <w:tbl>
      <w:tblPr>
        <w:tblW w:w="110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62"/>
        <w:gridCol w:w="1560"/>
        <w:gridCol w:w="4570"/>
        <w:gridCol w:w="2996"/>
      </w:tblGrid>
      <w:tr w:rsidR="00E2433B" w:rsidRPr="00D8449E" w14:paraId="6B90ED1E" w14:textId="77777777" w:rsidTr="009B494D">
        <w:tc>
          <w:tcPr>
            <w:tcW w:w="1962" w:type="dxa"/>
            <w:shd w:val="clear" w:color="auto" w:fill="D9D9D9" w:themeFill="background1" w:themeFillShade="D9"/>
          </w:tcPr>
          <w:p w14:paraId="7743FA9F" w14:textId="77777777" w:rsidR="008518A6" w:rsidRPr="00D8449E" w:rsidRDefault="008518A6" w:rsidP="00D84E4D">
            <w:pPr>
              <w:pStyle w:val="TableContent"/>
              <w:rPr>
                <w:b/>
                <w:bCs/>
              </w:rPr>
            </w:pPr>
            <w:r w:rsidRPr="00D8449E">
              <w:rPr>
                <w:b/>
                <w:bCs/>
              </w:rPr>
              <w:t>Date</w:t>
            </w:r>
          </w:p>
        </w:tc>
        <w:tc>
          <w:tcPr>
            <w:tcW w:w="1560" w:type="dxa"/>
            <w:shd w:val="clear" w:color="auto" w:fill="D9D9D9" w:themeFill="background1" w:themeFillShade="D9"/>
          </w:tcPr>
          <w:p w14:paraId="05F2A0B9" w14:textId="77777777" w:rsidR="008518A6" w:rsidRPr="00D8449E" w:rsidRDefault="008518A6" w:rsidP="00D84E4D">
            <w:pPr>
              <w:pStyle w:val="TableContent"/>
              <w:rPr>
                <w:b/>
                <w:bCs/>
              </w:rPr>
            </w:pPr>
            <w:r w:rsidRPr="00D8449E">
              <w:rPr>
                <w:b/>
                <w:bCs/>
              </w:rPr>
              <w:t>Version</w:t>
            </w:r>
          </w:p>
        </w:tc>
        <w:tc>
          <w:tcPr>
            <w:tcW w:w="4570" w:type="dxa"/>
            <w:shd w:val="clear" w:color="auto" w:fill="D9D9D9" w:themeFill="background1" w:themeFillShade="D9"/>
          </w:tcPr>
          <w:p w14:paraId="480C8F88" w14:textId="77777777" w:rsidR="008518A6" w:rsidRPr="00D8449E" w:rsidRDefault="008518A6" w:rsidP="00D84E4D">
            <w:pPr>
              <w:pStyle w:val="TableContent"/>
              <w:rPr>
                <w:b/>
                <w:bCs/>
              </w:rPr>
            </w:pPr>
            <w:r w:rsidRPr="00D8449E">
              <w:rPr>
                <w:b/>
                <w:bCs/>
              </w:rPr>
              <w:t>Notes</w:t>
            </w:r>
          </w:p>
        </w:tc>
        <w:tc>
          <w:tcPr>
            <w:tcW w:w="2996" w:type="dxa"/>
            <w:shd w:val="clear" w:color="auto" w:fill="D9D9D9" w:themeFill="background1" w:themeFillShade="D9"/>
          </w:tcPr>
          <w:p w14:paraId="24EB2255" w14:textId="77777777" w:rsidR="008518A6" w:rsidRPr="00D8449E" w:rsidRDefault="008518A6" w:rsidP="00D84E4D">
            <w:pPr>
              <w:pStyle w:val="TableContent"/>
              <w:rPr>
                <w:b/>
                <w:bCs/>
              </w:rPr>
            </w:pPr>
            <w:r w:rsidRPr="00D8449E">
              <w:rPr>
                <w:b/>
                <w:bCs/>
              </w:rPr>
              <w:t>Author</w:t>
            </w:r>
          </w:p>
        </w:tc>
      </w:tr>
      <w:tr w:rsidR="008518A6" w:rsidRPr="00D8449E" w14:paraId="253563D7" w14:textId="77777777" w:rsidTr="009B494D">
        <w:tc>
          <w:tcPr>
            <w:tcW w:w="1962" w:type="dxa"/>
          </w:tcPr>
          <w:p w14:paraId="31E59AB9" w14:textId="2A1C6BB6" w:rsidR="008518A6" w:rsidRPr="00D8449E" w:rsidRDefault="008A6B5A" w:rsidP="00D84E4D">
            <w:pPr>
              <w:pStyle w:val="TableContent"/>
            </w:pPr>
            <w:r w:rsidRPr="00D8449E">
              <w:t>J</w:t>
            </w:r>
            <w:r w:rsidR="00AB528C">
              <w:t>uly 3rd</w:t>
            </w:r>
            <w:r w:rsidRPr="00D8449E">
              <w:t>, 2023</w:t>
            </w:r>
          </w:p>
        </w:tc>
        <w:tc>
          <w:tcPr>
            <w:tcW w:w="1560" w:type="dxa"/>
          </w:tcPr>
          <w:p w14:paraId="506D8A97" w14:textId="37CD6823" w:rsidR="008518A6" w:rsidRPr="00D8449E" w:rsidRDefault="00AB528C" w:rsidP="00D84E4D">
            <w:pPr>
              <w:pStyle w:val="TableContent"/>
            </w:pPr>
            <w:r>
              <w:t>1.0.0</w:t>
            </w:r>
          </w:p>
        </w:tc>
        <w:tc>
          <w:tcPr>
            <w:tcW w:w="4570" w:type="dxa"/>
          </w:tcPr>
          <w:p w14:paraId="156AA577" w14:textId="77777777" w:rsidR="008518A6" w:rsidRPr="00D8449E" w:rsidRDefault="008518A6" w:rsidP="00D84E4D">
            <w:pPr>
              <w:pStyle w:val="TableContent"/>
            </w:pPr>
            <w:r w:rsidRPr="00D8449E">
              <w:t>Initial Draft</w:t>
            </w:r>
          </w:p>
        </w:tc>
        <w:tc>
          <w:tcPr>
            <w:tcW w:w="2996" w:type="dxa"/>
          </w:tcPr>
          <w:p w14:paraId="375A7B35" w14:textId="68ACF4DD" w:rsidR="008518A6" w:rsidRPr="00D8449E" w:rsidRDefault="00AB528C" w:rsidP="00D84E4D">
            <w:pPr>
              <w:pStyle w:val="TableContent"/>
            </w:pPr>
            <w:r>
              <w:t>Mekaeel Ahmad</w:t>
            </w:r>
          </w:p>
        </w:tc>
      </w:tr>
      <w:tr w:rsidR="002879D6" w:rsidRPr="00D8449E" w14:paraId="509A420B" w14:textId="77777777" w:rsidTr="009B494D">
        <w:tc>
          <w:tcPr>
            <w:tcW w:w="1962" w:type="dxa"/>
          </w:tcPr>
          <w:p w14:paraId="076AB316" w14:textId="7A4ADFDB" w:rsidR="002879D6" w:rsidRPr="00D8449E" w:rsidRDefault="002879D6" w:rsidP="00D84E4D">
            <w:pPr>
              <w:pStyle w:val="TableContent"/>
            </w:pPr>
          </w:p>
        </w:tc>
        <w:tc>
          <w:tcPr>
            <w:tcW w:w="1560" w:type="dxa"/>
          </w:tcPr>
          <w:p w14:paraId="23650EA3" w14:textId="69AF0475" w:rsidR="002879D6" w:rsidRPr="00D8449E" w:rsidRDefault="002879D6" w:rsidP="00D84E4D">
            <w:pPr>
              <w:pStyle w:val="TableContent"/>
            </w:pPr>
          </w:p>
        </w:tc>
        <w:tc>
          <w:tcPr>
            <w:tcW w:w="4570" w:type="dxa"/>
          </w:tcPr>
          <w:p w14:paraId="76EF4D2B" w14:textId="59854B85" w:rsidR="002879D6" w:rsidRPr="00D8449E" w:rsidRDefault="002879D6" w:rsidP="00D84E4D">
            <w:pPr>
              <w:pStyle w:val="TableContent"/>
            </w:pPr>
          </w:p>
        </w:tc>
        <w:tc>
          <w:tcPr>
            <w:tcW w:w="2996" w:type="dxa"/>
          </w:tcPr>
          <w:p w14:paraId="55704F2D" w14:textId="1E4BB5AC" w:rsidR="002879D6" w:rsidRPr="00D8449E" w:rsidRDefault="002879D6" w:rsidP="00D84E4D">
            <w:pPr>
              <w:pStyle w:val="TableContent"/>
            </w:pPr>
          </w:p>
        </w:tc>
      </w:tr>
      <w:tr w:rsidR="008518A6" w:rsidRPr="00D8449E" w14:paraId="36D0FB37" w14:textId="77777777" w:rsidTr="009B494D">
        <w:tc>
          <w:tcPr>
            <w:tcW w:w="1962" w:type="dxa"/>
          </w:tcPr>
          <w:p w14:paraId="0C4402CE" w14:textId="02BBF64C" w:rsidR="008518A6" w:rsidRPr="00D8449E" w:rsidRDefault="008518A6" w:rsidP="00D84E4D">
            <w:pPr>
              <w:pStyle w:val="TableContent"/>
            </w:pPr>
          </w:p>
        </w:tc>
        <w:tc>
          <w:tcPr>
            <w:tcW w:w="1560" w:type="dxa"/>
          </w:tcPr>
          <w:p w14:paraId="282C4831" w14:textId="1E7ED4F1" w:rsidR="008518A6" w:rsidRPr="00D8449E" w:rsidRDefault="008518A6" w:rsidP="00D84E4D">
            <w:pPr>
              <w:pStyle w:val="TableContent"/>
            </w:pPr>
          </w:p>
        </w:tc>
        <w:tc>
          <w:tcPr>
            <w:tcW w:w="4570" w:type="dxa"/>
          </w:tcPr>
          <w:p w14:paraId="2B33FE03" w14:textId="736C5827" w:rsidR="008518A6" w:rsidRPr="00D8449E" w:rsidRDefault="008518A6" w:rsidP="00BC51B6">
            <w:pPr>
              <w:pStyle w:val="TableContent"/>
            </w:pPr>
          </w:p>
        </w:tc>
        <w:tc>
          <w:tcPr>
            <w:tcW w:w="2996" w:type="dxa"/>
          </w:tcPr>
          <w:p w14:paraId="04A486B8" w14:textId="257ACF38" w:rsidR="008518A6" w:rsidRPr="00D8449E" w:rsidRDefault="008518A6" w:rsidP="00D84E4D">
            <w:pPr>
              <w:pStyle w:val="TableContent"/>
            </w:pPr>
          </w:p>
        </w:tc>
      </w:tr>
      <w:tr w:rsidR="002879D6" w:rsidRPr="00D8449E" w14:paraId="1C491EDB" w14:textId="77777777" w:rsidTr="009B494D">
        <w:tc>
          <w:tcPr>
            <w:tcW w:w="1962" w:type="dxa"/>
          </w:tcPr>
          <w:p w14:paraId="5E6A191D" w14:textId="3D2B0A9E" w:rsidR="002879D6" w:rsidRPr="00D8449E" w:rsidRDefault="002879D6" w:rsidP="00D84E4D">
            <w:pPr>
              <w:pStyle w:val="TableContent"/>
            </w:pPr>
          </w:p>
        </w:tc>
        <w:tc>
          <w:tcPr>
            <w:tcW w:w="1560" w:type="dxa"/>
          </w:tcPr>
          <w:p w14:paraId="275246C7" w14:textId="43660DC5" w:rsidR="002879D6" w:rsidRPr="00D8449E" w:rsidRDefault="002879D6" w:rsidP="00D84E4D">
            <w:pPr>
              <w:pStyle w:val="TableContent"/>
            </w:pPr>
          </w:p>
        </w:tc>
        <w:tc>
          <w:tcPr>
            <w:tcW w:w="4570" w:type="dxa"/>
          </w:tcPr>
          <w:p w14:paraId="1A720096" w14:textId="7CEDA1D3" w:rsidR="002879D6" w:rsidRPr="00D8449E" w:rsidRDefault="002879D6" w:rsidP="00BC51B6">
            <w:pPr>
              <w:pStyle w:val="TableContent"/>
            </w:pPr>
          </w:p>
        </w:tc>
        <w:tc>
          <w:tcPr>
            <w:tcW w:w="2996" w:type="dxa"/>
          </w:tcPr>
          <w:p w14:paraId="228D2820" w14:textId="7FE485CA" w:rsidR="002879D6" w:rsidRPr="00D8449E" w:rsidRDefault="002879D6" w:rsidP="00D84E4D">
            <w:pPr>
              <w:pStyle w:val="TableContent"/>
            </w:pPr>
          </w:p>
        </w:tc>
      </w:tr>
      <w:tr w:rsidR="00194B70" w:rsidRPr="00D8449E" w14:paraId="4BB7930F" w14:textId="77777777" w:rsidTr="009B494D">
        <w:tc>
          <w:tcPr>
            <w:tcW w:w="1962" w:type="dxa"/>
          </w:tcPr>
          <w:p w14:paraId="3BF1F8A3" w14:textId="24BA47B6" w:rsidR="00194B70" w:rsidRPr="00D8449E" w:rsidRDefault="00194B70" w:rsidP="00D84E4D">
            <w:pPr>
              <w:pStyle w:val="TableContent"/>
            </w:pPr>
          </w:p>
        </w:tc>
        <w:tc>
          <w:tcPr>
            <w:tcW w:w="1560" w:type="dxa"/>
          </w:tcPr>
          <w:p w14:paraId="4CDC6978" w14:textId="51F45052" w:rsidR="00194B70" w:rsidRPr="00D8449E" w:rsidRDefault="00194B70" w:rsidP="00D84E4D">
            <w:pPr>
              <w:pStyle w:val="TableContent"/>
            </w:pPr>
          </w:p>
        </w:tc>
        <w:tc>
          <w:tcPr>
            <w:tcW w:w="4570" w:type="dxa"/>
          </w:tcPr>
          <w:p w14:paraId="3EC6FBC8" w14:textId="28AB62A6" w:rsidR="00194B70" w:rsidRPr="00D8449E" w:rsidRDefault="00194B70">
            <w:pPr>
              <w:pStyle w:val="TableContent"/>
            </w:pPr>
          </w:p>
        </w:tc>
        <w:tc>
          <w:tcPr>
            <w:tcW w:w="2996" w:type="dxa"/>
          </w:tcPr>
          <w:p w14:paraId="72B603AA" w14:textId="37433740" w:rsidR="00194B70" w:rsidRPr="00D8449E" w:rsidRDefault="00194B70" w:rsidP="00D84E4D">
            <w:pPr>
              <w:pStyle w:val="TableContent"/>
            </w:pPr>
          </w:p>
        </w:tc>
      </w:tr>
      <w:tr w:rsidR="002879D6" w:rsidRPr="00D8449E" w14:paraId="726F6915" w14:textId="77777777" w:rsidTr="009B494D">
        <w:tc>
          <w:tcPr>
            <w:tcW w:w="1962" w:type="dxa"/>
          </w:tcPr>
          <w:p w14:paraId="6D23D378" w14:textId="541FB307" w:rsidR="002879D6" w:rsidRPr="00D8449E" w:rsidRDefault="002879D6" w:rsidP="00D84E4D">
            <w:pPr>
              <w:pStyle w:val="TableContent"/>
            </w:pPr>
          </w:p>
        </w:tc>
        <w:tc>
          <w:tcPr>
            <w:tcW w:w="1560" w:type="dxa"/>
          </w:tcPr>
          <w:p w14:paraId="1274850D" w14:textId="13BCFC17" w:rsidR="002879D6" w:rsidRPr="00D8449E" w:rsidRDefault="002879D6" w:rsidP="00D84E4D">
            <w:pPr>
              <w:pStyle w:val="TableContent"/>
            </w:pPr>
          </w:p>
        </w:tc>
        <w:tc>
          <w:tcPr>
            <w:tcW w:w="4570" w:type="dxa"/>
          </w:tcPr>
          <w:p w14:paraId="1B211120" w14:textId="3FFACDFB" w:rsidR="002879D6" w:rsidRPr="00D8449E" w:rsidRDefault="002879D6">
            <w:pPr>
              <w:pStyle w:val="TableContent"/>
            </w:pPr>
          </w:p>
        </w:tc>
        <w:tc>
          <w:tcPr>
            <w:tcW w:w="2996" w:type="dxa"/>
          </w:tcPr>
          <w:p w14:paraId="5E9AC473" w14:textId="195DD681" w:rsidR="002879D6" w:rsidRPr="00D8449E" w:rsidRDefault="002879D6" w:rsidP="00D84E4D">
            <w:pPr>
              <w:pStyle w:val="TableContent"/>
            </w:pPr>
          </w:p>
        </w:tc>
      </w:tr>
      <w:tr w:rsidR="009C6C98" w:rsidRPr="00D8449E" w14:paraId="0AA72072" w14:textId="77777777" w:rsidTr="009B494D">
        <w:tc>
          <w:tcPr>
            <w:tcW w:w="1962" w:type="dxa"/>
          </w:tcPr>
          <w:p w14:paraId="7A462A5A" w14:textId="15EEA680" w:rsidR="009C6C98" w:rsidRPr="00D8449E" w:rsidRDefault="009C6C98" w:rsidP="00D84E4D">
            <w:pPr>
              <w:pStyle w:val="TableContent"/>
            </w:pPr>
          </w:p>
        </w:tc>
        <w:tc>
          <w:tcPr>
            <w:tcW w:w="1560" w:type="dxa"/>
          </w:tcPr>
          <w:p w14:paraId="70D3B933" w14:textId="010E2002" w:rsidR="009C6C98" w:rsidRPr="00D8449E" w:rsidRDefault="009C6C98" w:rsidP="00D84E4D">
            <w:pPr>
              <w:pStyle w:val="TableContent"/>
            </w:pPr>
          </w:p>
        </w:tc>
        <w:tc>
          <w:tcPr>
            <w:tcW w:w="4570" w:type="dxa"/>
          </w:tcPr>
          <w:p w14:paraId="0574D922" w14:textId="04530C5E" w:rsidR="009C6C98" w:rsidRPr="00D8449E" w:rsidRDefault="009C6C98">
            <w:pPr>
              <w:pStyle w:val="TableContent"/>
            </w:pPr>
          </w:p>
        </w:tc>
        <w:tc>
          <w:tcPr>
            <w:tcW w:w="2996" w:type="dxa"/>
          </w:tcPr>
          <w:p w14:paraId="6EBAADB6" w14:textId="5F2407FB" w:rsidR="009C6C98" w:rsidRPr="00D8449E" w:rsidRDefault="009C6C98" w:rsidP="00D84E4D">
            <w:pPr>
              <w:pStyle w:val="TableContent"/>
            </w:pPr>
          </w:p>
        </w:tc>
      </w:tr>
    </w:tbl>
    <w:p w14:paraId="6B67FBA6" w14:textId="7DDDE850" w:rsidR="00AA66FA" w:rsidRDefault="007E7FD0" w:rsidP="00FD7726">
      <w:pPr>
        <w:pStyle w:val="Title"/>
        <w:jc w:val="left"/>
      </w:pPr>
      <w:r w:rsidRPr="00D8449E">
        <w:t xml:space="preserve"> </w:t>
      </w:r>
    </w:p>
    <w:p w14:paraId="247B121C" w14:textId="653F75D9" w:rsidR="00AA66FA" w:rsidRDefault="00AA66FA" w:rsidP="00AA66FA">
      <w:pPr>
        <w:pStyle w:val="Heading1"/>
        <w:numPr>
          <w:ilvl w:val="0"/>
          <w:numId w:val="0"/>
        </w:numPr>
        <w:spacing w:after="240"/>
        <w:rPr>
          <w:rFonts w:ascii="Calibri" w:hAnsi="Calibri"/>
          <w:sz w:val="32"/>
          <w:szCs w:val="32"/>
          <w:lang w:val="en-US"/>
        </w:rPr>
      </w:pPr>
      <w:r w:rsidRPr="00DF6C90">
        <w:rPr>
          <w:rFonts w:ascii="Calibri" w:hAnsi="Calibri"/>
          <w:sz w:val="32"/>
          <w:szCs w:val="32"/>
          <w:lang w:val="en-US"/>
        </w:rPr>
        <w:t>Pre</w:t>
      </w:r>
      <w:r>
        <w:rPr>
          <w:rFonts w:ascii="Calibri" w:hAnsi="Calibri"/>
          <w:sz w:val="32"/>
          <w:szCs w:val="32"/>
          <w:lang w:val="en-US"/>
        </w:rPr>
        <w:t>face: Information</w:t>
      </w:r>
      <w:r w:rsidR="00FD7726">
        <w:rPr>
          <w:rFonts w:ascii="Calibri" w:hAnsi="Calibri"/>
          <w:sz w:val="32"/>
          <w:szCs w:val="32"/>
          <w:lang w:val="en-US"/>
        </w:rPr>
        <w:t xml:space="preserve"> </w:t>
      </w:r>
      <w:r>
        <w:rPr>
          <w:rFonts w:ascii="Calibri" w:hAnsi="Calibri"/>
          <w:sz w:val="32"/>
          <w:szCs w:val="32"/>
          <w:lang w:val="en-US"/>
        </w:rPr>
        <w:t xml:space="preserve">on the Project and </w:t>
      </w:r>
      <w:r w:rsidR="00FD7726">
        <w:rPr>
          <w:rFonts w:ascii="Calibri" w:hAnsi="Calibri"/>
          <w:sz w:val="32"/>
          <w:szCs w:val="32"/>
          <w:lang w:val="en-US"/>
        </w:rPr>
        <w:t>a HIGH-LEVEL overview</w:t>
      </w:r>
    </w:p>
    <w:p w14:paraId="4C428884" w14:textId="51535D63" w:rsidR="00AA66FA" w:rsidRDefault="00AA66FA" w:rsidP="005962D2">
      <w:pPr>
        <w:ind w:firstLine="360"/>
      </w:pPr>
      <w:r>
        <w:t>At the moment, the goal of this project is to have all of ou</w:t>
      </w:r>
      <w:r w:rsidR="00CB1D8D">
        <w:t>r</w:t>
      </w:r>
      <w:r>
        <w:t xml:space="preserve"> member locations shown on Google as ApplicantServices.com locations. For example, if we have a The UPS Store #XXXX as a Service Affiliate Member, on Google Maps we would like to have that location shown as “</w:t>
      </w:r>
      <w:r w:rsidRPr="00FD7726">
        <w:rPr>
          <w:b/>
          <w:bCs/>
        </w:rPr>
        <w:t>ApplicantServices.com dbw The UPS Store #XXXX</w:t>
      </w:r>
      <w:r>
        <w:t xml:space="preserve">”. This location would include the proper business hours, appropriate address </w:t>
      </w:r>
      <w:r w:rsidR="005962D2">
        <w:t>from</w:t>
      </w:r>
      <w:r>
        <w:t xml:space="preserve"> the maintenance sheet, the primary phone as the member’s phone number from the maintenance sheet, the secondary phone as our phone number, and be listed under the category “Fingerprinting Service”. </w:t>
      </w:r>
      <w:r w:rsidR="00CB1D8D">
        <w:t xml:space="preserve">These will all be fulfilled by following Google’s bulk location spreadsheet template. </w:t>
      </w:r>
      <w:r>
        <w:t xml:space="preserve">Additionally, when an individual searches for the keyword </w:t>
      </w:r>
      <w:r w:rsidRPr="00FD7726">
        <w:t>“livescan”, “fingerprinting”, or “livescan fingerprinting”</w:t>
      </w:r>
      <w:r w:rsidR="005962D2">
        <w:t xml:space="preserve"> this location should be shown on Google. This entire project revolves around this file and using the </w:t>
      </w:r>
      <w:r w:rsidR="00FD7726">
        <w:t xml:space="preserve">Maintenance Excel File </w:t>
      </w:r>
      <w:r w:rsidR="005962D2">
        <w:t xml:space="preserve">to properly input information for Google’s template. More information on Google’s bulk spreadsheet can be found at this link: </w:t>
      </w:r>
      <w:hyperlink r:id="rId10" w:history="1">
        <w:r w:rsidR="005962D2" w:rsidRPr="001D1D83">
          <w:rPr>
            <w:rStyle w:val="Hyperlink"/>
          </w:rPr>
          <w:t>https://support.google.com/business/answer/3370250?hl=en</w:t>
        </w:r>
      </w:hyperlink>
      <w:r w:rsidR="005962D2">
        <w:t xml:space="preserve">. </w:t>
      </w:r>
    </w:p>
    <w:p w14:paraId="4998AE01" w14:textId="4FCAEA24" w:rsidR="001F3AB2" w:rsidRDefault="001F3AB2" w:rsidP="005962D2">
      <w:pPr>
        <w:ind w:firstLine="360"/>
      </w:pPr>
    </w:p>
    <w:p w14:paraId="7C4B5BBB" w14:textId="17F316E6" w:rsidR="001F3AB2" w:rsidRDefault="00AB2716" w:rsidP="00FD7726">
      <w:pPr>
        <w:ind w:firstLine="360"/>
      </w:pPr>
      <w:r>
        <w:t>F</w:t>
      </w:r>
      <w:r w:rsidR="001F3AB2">
        <w:t>or this to work, we must uploa</w:t>
      </w:r>
      <w:r w:rsidR="00FD7726">
        <w:t xml:space="preserve">d an Excel File (which will we will create in the following procedures) </w:t>
      </w:r>
      <w:r w:rsidR="001F3AB2">
        <w:t>into Google Business Profile Manager</w:t>
      </w:r>
      <w:r>
        <w:t xml:space="preserve">. </w:t>
      </w:r>
      <w:r w:rsidR="00882089">
        <w:t xml:space="preserve">Go to </w:t>
      </w:r>
      <w:hyperlink r:id="rId11" w:history="1">
        <w:r w:rsidR="00882089" w:rsidRPr="001D1D83">
          <w:rPr>
            <w:rStyle w:val="Hyperlink"/>
          </w:rPr>
          <w:t>biometrics4all@gmail.com’s</w:t>
        </w:r>
      </w:hyperlink>
      <w:r w:rsidR="00882089">
        <w:t xml:space="preserve"> Google Business Profile Manager which looks like the page below. In the Main menu </w:t>
      </w:r>
      <w:r w:rsidR="00FD7726">
        <w:t xml:space="preserve">(follow picture below) </w:t>
      </w:r>
      <w:r>
        <w:t xml:space="preserve">click “Add business”, “Import businesses”, and select the </w:t>
      </w:r>
      <w:r w:rsidR="00FD7726">
        <w:t xml:space="preserve">Excel File that we created. </w:t>
      </w:r>
      <w:r w:rsidR="00882089">
        <w:t xml:space="preserve">The following Procedures will teach you how to make that Excel File. </w:t>
      </w:r>
    </w:p>
    <w:p w14:paraId="6EA69B3F" w14:textId="232F9870" w:rsidR="001F3AB2" w:rsidRDefault="00AB2716" w:rsidP="005962D2">
      <w:pPr>
        <w:ind w:firstLine="360"/>
      </w:pPr>
      <w:r w:rsidRPr="00AB2716">
        <w:rPr>
          <w:noProof/>
        </w:rPr>
        <w:drawing>
          <wp:anchor distT="0" distB="0" distL="114300" distR="114300" simplePos="0" relativeHeight="252164096" behindDoc="1" locked="0" layoutInCell="1" allowOverlap="1" wp14:anchorId="1813180E" wp14:editId="4AEE66BD">
            <wp:simplePos x="0" y="0"/>
            <wp:positionH relativeFrom="margin">
              <wp:align>center</wp:align>
            </wp:positionH>
            <wp:positionV relativeFrom="paragraph">
              <wp:posOffset>99695</wp:posOffset>
            </wp:positionV>
            <wp:extent cx="5115173" cy="3382645"/>
            <wp:effectExtent l="0" t="0" r="9525" b="8255"/>
            <wp:wrapTight wrapText="bothSides">
              <wp:wrapPolygon edited="0">
                <wp:start x="0" y="0"/>
                <wp:lineTo x="0" y="21531"/>
                <wp:lineTo x="21560" y="21531"/>
                <wp:lineTo x="21560" y="0"/>
                <wp:lineTo x="0" y="0"/>
              </wp:wrapPolygon>
            </wp:wrapTight>
            <wp:docPr id="63253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3618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5173" cy="3382645"/>
                    </a:xfrm>
                    <a:prstGeom prst="rect">
                      <a:avLst/>
                    </a:prstGeom>
                  </pic:spPr>
                </pic:pic>
              </a:graphicData>
            </a:graphic>
            <wp14:sizeRelH relativeFrom="page">
              <wp14:pctWidth>0</wp14:pctWidth>
            </wp14:sizeRelH>
            <wp14:sizeRelV relativeFrom="page">
              <wp14:pctHeight>0</wp14:pctHeight>
            </wp14:sizeRelV>
          </wp:anchor>
        </w:drawing>
      </w:r>
    </w:p>
    <w:p w14:paraId="4265BB61" w14:textId="77777777" w:rsidR="005962D2" w:rsidRDefault="005962D2" w:rsidP="00AA66FA"/>
    <w:p w14:paraId="45088D6E" w14:textId="4065C2EB" w:rsidR="005962D2" w:rsidRDefault="00FD7726" w:rsidP="00AA66FA">
      <w:r>
        <w:rPr>
          <w:noProof/>
        </w:rPr>
        <mc:AlternateContent>
          <mc:Choice Requires="wps">
            <w:drawing>
              <wp:anchor distT="0" distB="0" distL="114300" distR="114300" simplePos="0" relativeHeight="252171264" behindDoc="0" locked="0" layoutInCell="1" allowOverlap="1" wp14:anchorId="1AF37628" wp14:editId="440587FB">
                <wp:simplePos x="0" y="0"/>
                <wp:positionH relativeFrom="column">
                  <wp:posOffset>5095875</wp:posOffset>
                </wp:positionH>
                <wp:positionV relativeFrom="paragraph">
                  <wp:posOffset>46355</wp:posOffset>
                </wp:positionV>
                <wp:extent cx="800100" cy="447675"/>
                <wp:effectExtent l="0" t="0" r="19050" b="28575"/>
                <wp:wrapNone/>
                <wp:docPr id="833489798" name="Oval 2"/>
                <wp:cNvGraphicFramePr/>
                <a:graphic xmlns:a="http://schemas.openxmlformats.org/drawingml/2006/main">
                  <a:graphicData uri="http://schemas.microsoft.com/office/word/2010/wordprocessingShape">
                    <wps:wsp>
                      <wps:cNvSpPr/>
                      <wps:spPr>
                        <a:xfrm>
                          <a:off x="0" y="0"/>
                          <a:ext cx="800100" cy="447675"/>
                        </a:xfrm>
                        <a:prstGeom prst="ellipse">
                          <a:avLst/>
                        </a:prstGeom>
                        <a:noFill/>
                        <a:ln>
                          <a:solidFill>
                            <a:schemeClr val="accent2"/>
                          </a:solid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666624" id="Oval 2" o:spid="_x0000_s1026" style="position:absolute;margin-left:401.25pt;margin-top:3.65pt;width:63pt;height:35.25pt;z-index:25217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" filled="f" strokecolor="#c0504d [3205]" strokeweight="2pt"/>
            </w:pict>
          </mc:Fallback>
        </mc:AlternateContent>
      </w:r>
    </w:p>
    <w:p w14:paraId="0843A900" w14:textId="77777777" w:rsidR="005962D2" w:rsidRDefault="005962D2" w:rsidP="00AA66FA"/>
    <w:p w14:paraId="730C483F" w14:textId="49D820F7" w:rsidR="005962D2" w:rsidRPr="00AA66FA" w:rsidRDefault="005962D2" w:rsidP="00AA66FA">
      <w:pPr>
        <w:sectPr w:rsidR="005962D2" w:rsidRPr="00AA66FA" w:rsidSect="0059040F">
          <w:footerReference w:type="even" r:id="rId13"/>
          <w:footerReference w:type="default" r:id="rId14"/>
          <w:headerReference w:type="first" r:id="rId15"/>
          <w:footerReference w:type="first" r:id="rId16"/>
          <w:endnotePr>
            <w:numFmt w:val="decimal"/>
          </w:endnotePr>
          <w:pgSz w:w="12240" w:h="15840" w:code="1"/>
          <w:pgMar w:top="720" w:right="720" w:bottom="1080" w:left="720" w:header="288" w:footer="0" w:gutter="0"/>
          <w:pgNumType w:start="1"/>
          <w:cols w:space="720"/>
          <w:noEndnote/>
          <w:titlePg/>
        </w:sectPr>
      </w:pPr>
    </w:p>
    <w:p w14:paraId="6C6992EE" w14:textId="39DE2BEC" w:rsidR="00DF6C90" w:rsidRPr="00DF6C90" w:rsidRDefault="009B494D" w:rsidP="00DF6C90">
      <w:pPr>
        <w:pStyle w:val="Heading1"/>
        <w:spacing w:after="240"/>
        <w:rPr>
          <w:rFonts w:ascii="Calibri" w:hAnsi="Calibri"/>
          <w:sz w:val="32"/>
          <w:szCs w:val="32"/>
          <w:lang w:val="en-US"/>
        </w:rPr>
      </w:pPr>
      <w:bookmarkStart w:id="1" w:name="_Toc196078346"/>
      <w:bookmarkStart w:id="2" w:name="_Toc297740635"/>
      <w:bookmarkStart w:id="3" w:name="_Toc141685580"/>
      <w:bookmarkStart w:id="4" w:name="_Toc310268675"/>
      <w:r w:rsidRPr="00DF6C90">
        <w:rPr>
          <w:rFonts w:ascii="Calibri" w:hAnsi="Calibri"/>
          <w:sz w:val="32"/>
          <w:szCs w:val="32"/>
          <w:lang w:val="en-US"/>
        </w:rPr>
        <w:lastRenderedPageBreak/>
        <w:t xml:space="preserve">Preparation - </w:t>
      </w:r>
      <w:r w:rsidR="00F3480C" w:rsidRPr="00DF6C90">
        <w:rPr>
          <w:rFonts w:ascii="Calibri" w:hAnsi="Calibri"/>
          <w:sz w:val="32"/>
          <w:szCs w:val="32"/>
          <w:lang w:val="en-US"/>
        </w:rPr>
        <w:t>REQUIREd</w:t>
      </w:r>
      <w:r w:rsidR="008A6B5A" w:rsidRPr="00DF6C90">
        <w:rPr>
          <w:rFonts w:ascii="Calibri" w:hAnsi="Calibri"/>
          <w:sz w:val="32"/>
          <w:szCs w:val="32"/>
          <w:lang w:val="en-US"/>
        </w:rPr>
        <w:t xml:space="preserve"> </w:t>
      </w:r>
      <w:r w:rsidR="009013DF" w:rsidRPr="00DF6C90">
        <w:rPr>
          <w:rFonts w:ascii="Calibri" w:hAnsi="Calibri"/>
          <w:sz w:val="32"/>
          <w:szCs w:val="32"/>
          <w:lang w:val="en-US"/>
        </w:rPr>
        <w:t>Tools</w:t>
      </w:r>
      <w:bookmarkEnd w:id="1"/>
      <w:bookmarkEnd w:id="2"/>
      <w:bookmarkEnd w:id="3"/>
    </w:p>
    <w:p w14:paraId="4262D23E" w14:textId="35D68E08" w:rsidR="00DF6C90" w:rsidRPr="00EA5483" w:rsidRDefault="00DF6C90" w:rsidP="00AB528C">
      <w:pPr>
        <w:pStyle w:val="ListParagraph"/>
        <w:numPr>
          <w:ilvl w:val="1"/>
          <w:numId w:val="38"/>
        </w:numPr>
        <w:rPr>
          <w:b/>
          <w:bCs/>
          <w:i/>
          <w:iCs/>
          <w:color w:val="1F497D" w:themeColor="text2"/>
          <w:sz w:val="24"/>
          <w:szCs w:val="24"/>
        </w:rPr>
      </w:pPr>
      <w:r w:rsidRPr="00EA5483">
        <w:rPr>
          <w:b/>
          <w:bCs/>
          <w:i/>
          <w:iCs/>
          <w:color w:val="1F497D" w:themeColor="text2"/>
          <w:sz w:val="24"/>
          <w:szCs w:val="24"/>
        </w:rPr>
        <w:t xml:space="preserve">Have </w:t>
      </w:r>
      <w:r w:rsidR="00EA5483" w:rsidRPr="00EA5483">
        <w:rPr>
          <w:b/>
          <w:bCs/>
          <w:i/>
          <w:iCs/>
          <w:color w:val="1F497D" w:themeColor="text2"/>
          <w:sz w:val="24"/>
          <w:szCs w:val="24"/>
        </w:rPr>
        <w:t xml:space="preserve">Updated </w:t>
      </w:r>
      <w:r w:rsidRPr="00EA5483">
        <w:rPr>
          <w:b/>
          <w:bCs/>
          <w:i/>
          <w:iCs/>
          <w:color w:val="1F497D" w:themeColor="text2"/>
          <w:sz w:val="24"/>
          <w:szCs w:val="24"/>
        </w:rPr>
        <w:t xml:space="preserve">Python </w:t>
      </w:r>
      <w:r w:rsidR="00EA5483" w:rsidRPr="00EA5483">
        <w:rPr>
          <w:b/>
          <w:bCs/>
          <w:i/>
          <w:iCs/>
          <w:color w:val="1F497D" w:themeColor="text2"/>
          <w:sz w:val="24"/>
          <w:szCs w:val="24"/>
        </w:rPr>
        <w:t>Downloaded</w:t>
      </w:r>
      <w:r w:rsidR="00945632">
        <w:rPr>
          <w:b/>
          <w:bCs/>
          <w:i/>
          <w:iCs/>
          <w:color w:val="1F497D" w:themeColor="text2"/>
          <w:sz w:val="24"/>
          <w:szCs w:val="24"/>
        </w:rPr>
        <w:t xml:space="preserve">. </w:t>
      </w:r>
    </w:p>
    <w:p w14:paraId="4FDB7EAB" w14:textId="77777777" w:rsidR="00371369" w:rsidRDefault="00AB528C" w:rsidP="00EA5483">
      <w:pPr>
        <w:ind w:left="360"/>
      </w:pPr>
      <w:r>
        <w:t xml:space="preserve">In order to complete this task, you need to make sure that you have Python installed on your computer. </w:t>
      </w:r>
      <w:r w:rsidR="00371369">
        <w:t xml:space="preserve">You can download python by visiting </w:t>
      </w:r>
      <w:hyperlink r:id="rId17" w:history="1">
        <w:r w:rsidR="00371369" w:rsidRPr="001D1D83">
          <w:rPr>
            <w:rStyle w:val="Hyperlink"/>
          </w:rPr>
          <w:t>https://www.python.org/downloads/windows/</w:t>
        </w:r>
      </w:hyperlink>
      <w:r w:rsidR="00371369">
        <w:t xml:space="preserve">. When you click the link, download the latest embeddable package (64-bit) for windows and the install it using the Windows Installer (64-bit). </w:t>
      </w:r>
    </w:p>
    <w:p w14:paraId="708BC5E1" w14:textId="77777777" w:rsidR="00371369" w:rsidRDefault="00371369" w:rsidP="00EA5483">
      <w:pPr>
        <w:ind w:left="360"/>
      </w:pPr>
    </w:p>
    <w:p w14:paraId="09B404F5" w14:textId="32974701" w:rsidR="00AB528C" w:rsidRDefault="00AB528C" w:rsidP="00EA5483">
      <w:pPr>
        <w:ind w:left="360"/>
      </w:pPr>
      <w:r>
        <w:t>If you already have it installed, make sure that it is up to date. You can check your Python version by opening your terminal and typing:</w:t>
      </w:r>
      <w:r w:rsidR="00DF6C90">
        <w:t xml:space="preserve"> </w:t>
      </w:r>
      <w:r w:rsidRPr="00DF6C90">
        <w:rPr>
          <w:b/>
          <w:bCs/>
        </w:rPr>
        <w:t xml:space="preserve">“py –version”. </w:t>
      </w:r>
      <w:r>
        <w:t>Make sure that your Python version is above 3.9.0. Here is an example:</w:t>
      </w:r>
    </w:p>
    <w:p w14:paraId="2FCA2D71" w14:textId="77777777" w:rsidR="00AB528C" w:rsidRDefault="00AB528C" w:rsidP="00AB528C"/>
    <w:p w14:paraId="3D56519D" w14:textId="3CCFA6ED" w:rsidR="00AB528C" w:rsidRDefault="00AB528C" w:rsidP="00AB528C">
      <w:pPr>
        <w:jc w:val="center"/>
      </w:pPr>
      <w:r w:rsidRPr="00AB528C">
        <w:rPr>
          <w:noProof/>
        </w:rPr>
        <w:drawing>
          <wp:inline distT="0" distB="0" distL="0" distR="0" wp14:anchorId="0543B887" wp14:editId="120AD223">
            <wp:extent cx="2819794" cy="381053"/>
            <wp:effectExtent l="0" t="0" r="0" b="0"/>
            <wp:docPr id="160299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93763" name=""/>
                    <pic:cNvPicPr/>
                  </pic:nvPicPr>
                  <pic:blipFill>
                    <a:blip r:embed="rId18"/>
                    <a:stretch>
                      <a:fillRect/>
                    </a:stretch>
                  </pic:blipFill>
                  <pic:spPr>
                    <a:xfrm>
                      <a:off x="0" y="0"/>
                      <a:ext cx="2819794" cy="381053"/>
                    </a:xfrm>
                    <a:prstGeom prst="rect">
                      <a:avLst/>
                    </a:prstGeom>
                  </pic:spPr>
                </pic:pic>
              </a:graphicData>
            </a:graphic>
          </wp:inline>
        </w:drawing>
      </w:r>
    </w:p>
    <w:p w14:paraId="3F824A8D" w14:textId="77777777" w:rsidR="00AB528C" w:rsidRDefault="00AB528C" w:rsidP="00DF6C90"/>
    <w:p w14:paraId="7E67DE9E" w14:textId="2D19CDA5" w:rsidR="00945632" w:rsidRDefault="00DF6C90" w:rsidP="00882089">
      <w:pPr>
        <w:ind w:left="720"/>
      </w:pPr>
      <w:r>
        <w:t>**</w:t>
      </w:r>
      <w:r w:rsidR="00AB528C">
        <w:t>If this doesn’t work, your Operating System doesn’t recognize “py” as python. In this case, type in “python3 –version” or “python –version”.</w:t>
      </w:r>
      <w:r w:rsidR="00945632">
        <w:tab/>
      </w:r>
    </w:p>
    <w:p w14:paraId="28347B5D" w14:textId="77777777" w:rsidR="00AB528C" w:rsidRDefault="00AB528C" w:rsidP="00AB528C"/>
    <w:p w14:paraId="28DE8475" w14:textId="2F035E10" w:rsidR="00EA5483" w:rsidRPr="00EA5483" w:rsidRDefault="00EA5483" w:rsidP="00EA5483">
      <w:pPr>
        <w:pStyle w:val="ListParagraph"/>
        <w:numPr>
          <w:ilvl w:val="1"/>
          <w:numId w:val="38"/>
        </w:numPr>
        <w:spacing w:after="240" w:line="360" w:lineRule="auto"/>
        <w:rPr>
          <w:b/>
          <w:bCs/>
          <w:i/>
          <w:iCs/>
          <w:color w:val="1F497D" w:themeColor="text2"/>
          <w:sz w:val="24"/>
          <w:szCs w:val="24"/>
        </w:rPr>
      </w:pPr>
      <w:r w:rsidRPr="00EA5483">
        <w:rPr>
          <w:b/>
          <w:bCs/>
          <w:i/>
          <w:iCs/>
          <w:color w:val="1F497D" w:themeColor="text2"/>
          <w:sz w:val="24"/>
          <w:szCs w:val="24"/>
        </w:rPr>
        <w:t xml:space="preserve">Have the Python Packages Pandas and Openpyxl Installed </w:t>
      </w:r>
    </w:p>
    <w:p w14:paraId="405799E5" w14:textId="69778752" w:rsidR="00DF6C90" w:rsidRDefault="00DF6C90" w:rsidP="009C6F1D">
      <w:pPr>
        <w:pStyle w:val="ListParagraph"/>
        <w:spacing w:line="360" w:lineRule="auto"/>
        <w:ind w:left="360"/>
        <w:jc w:val="left"/>
      </w:pPr>
      <w:r>
        <w:t>You can do this by typing “</w:t>
      </w:r>
      <w:r w:rsidRPr="00EA5483">
        <w:rPr>
          <w:b/>
          <w:bCs/>
        </w:rPr>
        <w:t>pip install pandas openpyxl</w:t>
      </w:r>
      <w:r>
        <w:t xml:space="preserve">” in your terminal. </w:t>
      </w:r>
    </w:p>
    <w:p w14:paraId="094754F5" w14:textId="35A594C9" w:rsidR="00DF6C90" w:rsidRDefault="00EA5483" w:rsidP="00DF6C90">
      <w:r w:rsidRPr="00DF6C90">
        <w:rPr>
          <w:noProof/>
        </w:rPr>
        <w:drawing>
          <wp:anchor distT="0" distB="0" distL="114300" distR="114300" simplePos="0" relativeHeight="252158976" behindDoc="1" locked="0" layoutInCell="1" allowOverlap="1" wp14:anchorId="2C49A316" wp14:editId="1261A4D9">
            <wp:simplePos x="0" y="0"/>
            <wp:positionH relativeFrom="margin">
              <wp:align>center</wp:align>
            </wp:positionH>
            <wp:positionV relativeFrom="paragraph">
              <wp:posOffset>47625</wp:posOffset>
            </wp:positionV>
            <wp:extent cx="4105848" cy="228632"/>
            <wp:effectExtent l="0" t="0" r="0" b="0"/>
            <wp:wrapTight wrapText="bothSides">
              <wp:wrapPolygon edited="0">
                <wp:start x="0" y="0"/>
                <wp:lineTo x="0" y="19800"/>
                <wp:lineTo x="21450" y="19800"/>
                <wp:lineTo x="21450" y="0"/>
                <wp:lineTo x="0" y="0"/>
              </wp:wrapPolygon>
            </wp:wrapTight>
            <wp:docPr id="468487217" name="Picture 46848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70307" name=""/>
                    <pic:cNvPicPr/>
                  </pic:nvPicPr>
                  <pic:blipFill>
                    <a:blip r:embed="rId19">
                      <a:extLst>
                        <a:ext uri="{28A0092B-C50C-407E-A947-70E740481C1C}">
                          <a14:useLocalDpi xmlns:a14="http://schemas.microsoft.com/office/drawing/2010/main" val="0"/>
                        </a:ext>
                      </a:extLst>
                    </a:blip>
                    <a:stretch>
                      <a:fillRect/>
                    </a:stretch>
                  </pic:blipFill>
                  <pic:spPr>
                    <a:xfrm>
                      <a:off x="0" y="0"/>
                      <a:ext cx="4105848" cy="228632"/>
                    </a:xfrm>
                    <a:prstGeom prst="rect">
                      <a:avLst/>
                    </a:prstGeom>
                  </pic:spPr>
                </pic:pic>
              </a:graphicData>
            </a:graphic>
            <wp14:sizeRelH relativeFrom="page">
              <wp14:pctWidth>0</wp14:pctWidth>
            </wp14:sizeRelH>
            <wp14:sizeRelV relativeFrom="page">
              <wp14:pctHeight>0</wp14:pctHeight>
            </wp14:sizeRelV>
          </wp:anchor>
        </w:drawing>
      </w:r>
    </w:p>
    <w:p w14:paraId="13040310" w14:textId="77777777" w:rsidR="00EA5483" w:rsidRDefault="00EA5483" w:rsidP="00DF6C90">
      <w:pPr>
        <w:ind w:left="360"/>
      </w:pPr>
    </w:p>
    <w:p w14:paraId="431F1CF0" w14:textId="5AA5503C" w:rsidR="00AB528C" w:rsidRDefault="00DF6C90" w:rsidP="00DF6C90">
      <w:pPr>
        <w:ind w:left="360"/>
      </w:pPr>
      <w:r>
        <w:t>**If this doesn’t work, once again, your OS isn’t recognizing your command. Pip is a package-management system used to install and manage software packages written in python. In this case, you should type, “</w:t>
      </w:r>
      <w:r w:rsidRPr="00DF6C90">
        <w:rPr>
          <w:b/>
          <w:bCs/>
        </w:rPr>
        <w:t>py -m pip install pandas openpyxl</w:t>
      </w:r>
      <w:r>
        <w:t>” or “</w:t>
      </w:r>
      <w:r w:rsidRPr="00DF6C90">
        <w:rPr>
          <w:b/>
          <w:bCs/>
        </w:rPr>
        <w:t>python -m pip install pandas openpyxl</w:t>
      </w:r>
      <w:r>
        <w:t>”</w:t>
      </w:r>
    </w:p>
    <w:p w14:paraId="354A3D65" w14:textId="13C0B36C" w:rsidR="00DF6C90" w:rsidRDefault="00EA5483" w:rsidP="00DF6C90">
      <w:pPr>
        <w:ind w:left="360"/>
      </w:pPr>
      <w:r w:rsidRPr="00DF6C90">
        <w:rPr>
          <w:noProof/>
        </w:rPr>
        <w:drawing>
          <wp:anchor distT="0" distB="0" distL="114300" distR="114300" simplePos="0" relativeHeight="252160000" behindDoc="1" locked="0" layoutInCell="1" allowOverlap="1" wp14:anchorId="12F5306F" wp14:editId="0E70CF0C">
            <wp:simplePos x="0" y="0"/>
            <wp:positionH relativeFrom="margin">
              <wp:align>center</wp:align>
            </wp:positionH>
            <wp:positionV relativeFrom="paragraph">
              <wp:posOffset>110490</wp:posOffset>
            </wp:positionV>
            <wp:extent cx="4667901" cy="209579"/>
            <wp:effectExtent l="0" t="0" r="0" b="0"/>
            <wp:wrapTight wrapText="bothSides">
              <wp:wrapPolygon edited="0">
                <wp:start x="0" y="0"/>
                <wp:lineTo x="0" y="19636"/>
                <wp:lineTo x="21509" y="19636"/>
                <wp:lineTo x="21509" y="0"/>
                <wp:lineTo x="0" y="0"/>
              </wp:wrapPolygon>
            </wp:wrapTight>
            <wp:docPr id="51775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56875" name=""/>
                    <pic:cNvPicPr/>
                  </pic:nvPicPr>
                  <pic:blipFill>
                    <a:blip r:embed="rId20">
                      <a:extLst>
                        <a:ext uri="{28A0092B-C50C-407E-A947-70E740481C1C}">
                          <a14:useLocalDpi xmlns:a14="http://schemas.microsoft.com/office/drawing/2010/main" val="0"/>
                        </a:ext>
                      </a:extLst>
                    </a:blip>
                    <a:stretch>
                      <a:fillRect/>
                    </a:stretch>
                  </pic:blipFill>
                  <pic:spPr>
                    <a:xfrm>
                      <a:off x="0" y="0"/>
                      <a:ext cx="4667901" cy="209579"/>
                    </a:xfrm>
                    <a:prstGeom prst="rect">
                      <a:avLst/>
                    </a:prstGeom>
                  </pic:spPr>
                </pic:pic>
              </a:graphicData>
            </a:graphic>
            <wp14:sizeRelH relativeFrom="page">
              <wp14:pctWidth>0</wp14:pctWidth>
            </wp14:sizeRelH>
            <wp14:sizeRelV relativeFrom="page">
              <wp14:pctHeight>0</wp14:pctHeight>
            </wp14:sizeRelV>
          </wp:anchor>
        </w:drawing>
      </w:r>
    </w:p>
    <w:p w14:paraId="49CBEE99" w14:textId="6BAE2B51" w:rsidR="00DF6C90" w:rsidRDefault="00DF6C90" w:rsidP="00DF6C90">
      <w:pPr>
        <w:ind w:left="360"/>
      </w:pPr>
    </w:p>
    <w:p w14:paraId="6F08DD66" w14:textId="77777777" w:rsidR="00AB528C" w:rsidRDefault="00AB528C" w:rsidP="00AB528C">
      <w:pPr>
        <w:jc w:val="center"/>
      </w:pPr>
    </w:p>
    <w:p w14:paraId="7B7B0BB5" w14:textId="1E4DC78F" w:rsidR="00BF34EC" w:rsidRPr="009C6F1D" w:rsidRDefault="009C6F1D" w:rsidP="009C6F1D">
      <w:pPr>
        <w:pStyle w:val="ListParagraph"/>
        <w:numPr>
          <w:ilvl w:val="1"/>
          <w:numId w:val="38"/>
        </w:numPr>
        <w:rPr>
          <w:b/>
          <w:bCs/>
          <w:i/>
          <w:iCs/>
          <w:color w:val="1F497D" w:themeColor="text2"/>
          <w:sz w:val="24"/>
          <w:szCs w:val="24"/>
        </w:rPr>
      </w:pPr>
      <w:r w:rsidRPr="00EA5483">
        <w:rPr>
          <w:b/>
          <w:bCs/>
          <w:i/>
          <w:iCs/>
          <w:color w:val="1F497D" w:themeColor="text2"/>
          <w:sz w:val="24"/>
          <w:szCs w:val="24"/>
        </w:rPr>
        <w:t>H</w:t>
      </w:r>
      <w:r>
        <w:rPr>
          <w:b/>
          <w:bCs/>
          <w:i/>
          <w:iCs/>
          <w:color w:val="1F497D" w:themeColor="text2"/>
          <w:sz w:val="24"/>
          <w:szCs w:val="24"/>
        </w:rPr>
        <w:t>ave access to the Sales Drive</w:t>
      </w:r>
      <w:r w:rsidR="00F44404">
        <w:rPr>
          <w:b/>
          <w:bCs/>
          <w:i/>
          <w:iCs/>
          <w:color w:val="1F497D" w:themeColor="text2"/>
          <w:sz w:val="24"/>
          <w:szCs w:val="24"/>
        </w:rPr>
        <w:t xml:space="preserve">, </w:t>
      </w:r>
      <w:r>
        <w:rPr>
          <w:b/>
          <w:bCs/>
          <w:i/>
          <w:iCs/>
          <w:color w:val="1F497D" w:themeColor="text2"/>
          <w:sz w:val="24"/>
          <w:szCs w:val="24"/>
        </w:rPr>
        <w:t xml:space="preserve">the most updated MaintenanceSheet Excel </w:t>
      </w:r>
      <w:r w:rsidR="00F44404">
        <w:rPr>
          <w:b/>
          <w:bCs/>
          <w:i/>
          <w:iCs/>
          <w:color w:val="1F497D" w:themeColor="text2"/>
          <w:sz w:val="24"/>
          <w:szCs w:val="24"/>
        </w:rPr>
        <w:t>file, and Business Hours file</w:t>
      </w:r>
      <w:r>
        <w:rPr>
          <w:b/>
          <w:bCs/>
          <w:i/>
          <w:iCs/>
          <w:color w:val="1F497D" w:themeColor="text2"/>
          <w:sz w:val="24"/>
          <w:szCs w:val="24"/>
        </w:rPr>
        <w:t xml:space="preserve">. </w:t>
      </w:r>
      <w:r w:rsidR="00BF34EC" w:rsidRPr="009C6F1D">
        <w:rPr>
          <w:b/>
          <w:bCs/>
          <w:i/>
          <w:iCs/>
          <w:color w:val="1F497D" w:themeColor="text2"/>
          <w:sz w:val="24"/>
          <w:szCs w:val="24"/>
        </w:rPr>
        <w:t xml:space="preserve"> </w:t>
      </w:r>
    </w:p>
    <w:p w14:paraId="104E97DA" w14:textId="11CF2561" w:rsidR="00151618" w:rsidRPr="009C6F1D" w:rsidRDefault="009C6F1D" w:rsidP="009C6F1D">
      <w:pPr>
        <w:ind w:left="360"/>
      </w:pPr>
      <w:r w:rsidRPr="009C6F1D">
        <w:rPr>
          <w:rStyle w:val="Strong"/>
          <w:b w:val="0"/>
          <w:bCs w:val="0"/>
        </w:rPr>
        <w:t>Make sure you have access to the Sales Drive Folder, specifically, the file-path: “Google Location Project\Step-by-step”.</w:t>
      </w:r>
      <w:r>
        <w:rPr>
          <w:rStyle w:val="Strong"/>
          <w:b w:val="0"/>
          <w:bCs w:val="0"/>
        </w:rPr>
        <w:t xml:space="preserve"> </w:t>
      </w:r>
      <w:r>
        <w:t>Additionally, y</w:t>
      </w:r>
      <w:r w:rsidR="00BF34EC">
        <w:t>ou</w:t>
      </w:r>
      <w:r>
        <w:t xml:space="preserve"> should</w:t>
      </w:r>
      <w:r w:rsidR="00BF34EC">
        <w:t xml:space="preserve"> have </w:t>
      </w:r>
      <w:r>
        <w:t xml:space="preserve">access to </w:t>
      </w:r>
      <w:r w:rsidR="00BF34EC">
        <w:t xml:space="preserve">the most updated </w:t>
      </w:r>
      <w:r>
        <w:t xml:space="preserve">version of the </w:t>
      </w:r>
      <w:r w:rsidR="00BF34EC">
        <w:t xml:space="preserve">Maintenance Excel File </w:t>
      </w:r>
      <w:r>
        <w:t xml:space="preserve">that is completely unfiltered. </w:t>
      </w:r>
      <w:bookmarkEnd w:id="4"/>
      <w:r w:rsidR="00371369">
        <w:t xml:space="preserve">You should also have access to the most updated version of the Business Hours file, which contains all of our locations and their business hours. </w:t>
      </w:r>
    </w:p>
    <w:p w14:paraId="210CDE7B" w14:textId="04E202B2" w:rsidR="005962D2" w:rsidRPr="00DF6C90" w:rsidRDefault="00BF34EC" w:rsidP="005962D2">
      <w:pPr>
        <w:pStyle w:val="Heading1"/>
        <w:spacing w:after="240"/>
        <w:rPr>
          <w:rFonts w:ascii="Calibri" w:hAnsi="Calibri"/>
          <w:sz w:val="32"/>
          <w:szCs w:val="32"/>
          <w:lang w:val="en-US"/>
        </w:rPr>
      </w:pPr>
      <w:r>
        <w:rPr>
          <w:rFonts w:ascii="Calibri" w:hAnsi="Calibri"/>
          <w:sz w:val="32"/>
          <w:szCs w:val="32"/>
          <w:lang w:val="en-US"/>
        </w:rPr>
        <w:t xml:space="preserve">Procedures to properly format and </w:t>
      </w:r>
      <w:r w:rsidR="005962D2">
        <w:rPr>
          <w:rFonts w:ascii="Calibri" w:hAnsi="Calibri"/>
          <w:sz w:val="32"/>
          <w:szCs w:val="32"/>
          <w:lang w:val="en-US"/>
        </w:rPr>
        <w:t>Understand Locations.xlsx</w:t>
      </w:r>
    </w:p>
    <w:p w14:paraId="05BFCD68" w14:textId="59B1EA13" w:rsidR="005962D2" w:rsidRPr="005962D2" w:rsidRDefault="00BF34EC" w:rsidP="005962D2">
      <w:pPr>
        <w:pStyle w:val="ListParagraph"/>
        <w:numPr>
          <w:ilvl w:val="1"/>
          <w:numId w:val="39"/>
        </w:numPr>
        <w:rPr>
          <w:b/>
          <w:bCs/>
          <w:i/>
          <w:iCs/>
          <w:color w:val="1F497D" w:themeColor="text2"/>
          <w:sz w:val="24"/>
          <w:szCs w:val="24"/>
        </w:rPr>
      </w:pPr>
      <w:r>
        <w:rPr>
          <w:b/>
          <w:bCs/>
          <w:i/>
          <w:iCs/>
          <w:color w:val="1F497D" w:themeColor="text2"/>
          <w:sz w:val="24"/>
          <w:szCs w:val="24"/>
        </w:rPr>
        <w:t>Correctly formatting the sheet, MaintenanceSheet in Locations.xlsx</w:t>
      </w:r>
    </w:p>
    <w:p w14:paraId="53D1D0B4" w14:textId="77777777" w:rsidR="00F44404" w:rsidRPr="00F44404" w:rsidRDefault="00F44404" w:rsidP="00F44404">
      <w:pPr>
        <w:shd w:val="clear" w:color="auto" w:fill="FFFF00"/>
        <w:ind w:left="360"/>
        <w:rPr>
          <w:b/>
          <w:bCs/>
          <w:color w:val="C0504D" w:themeColor="accent2"/>
        </w:rPr>
      </w:pPr>
      <w:r w:rsidRPr="00F44404">
        <w:rPr>
          <w:b/>
          <w:bCs/>
          <w:color w:val="C0504D" w:themeColor="accent2"/>
        </w:rPr>
        <w:t xml:space="preserve">DISCLAIMER: MAKE SURE YOU DON’T EDIT ANY OF THE SHEET NAMES IN LOCATIONS.XLSX. </w:t>
      </w:r>
    </w:p>
    <w:p w14:paraId="624D07A7" w14:textId="1E6DBC3C" w:rsidR="00FD7726" w:rsidRDefault="00BF34EC" w:rsidP="00FD7726">
      <w:pPr>
        <w:ind w:left="360"/>
      </w:pPr>
      <w:r>
        <w:t xml:space="preserve">To begin, </w:t>
      </w:r>
      <w:r w:rsidR="009C6F1D">
        <w:t xml:space="preserve">open up the most updated Maintenance Excel File. Once you do that, filter the businesses that Edward would like to be shown on Google. For example, make sure that maintenance is up to date or if businesses are in Network. </w:t>
      </w:r>
      <w:r w:rsidR="00371369">
        <w:t xml:space="preserve">In my case, I filtered the Maintenance Excel File with locations that were InNetwork, Active, and under Maintenance. </w:t>
      </w:r>
    </w:p>
    <w:p w14:paraId="5D6644C9" w14:textId="77777777" w:rsidR="00FD7726" w:rsidRDefault="00FD7726" w:rsidP="00F44404">
      <w:pPr>
        <w:ind w:left="360"/>
      </w:pPr>
    </w:p>
    <w:p w14:paraId="033851FA" w14:textId="2E808480" w:rsidR="005962D2" w:rsidRDefault="009C6F1D" w:rsidP="00F44404">
      <w:pPr>
        <w:ind w:left="360"/>
        <w:rPr>
          <w:b/>
          <w:bCs/>
        </w:rPr>
      </w:pPr>
      <w:r>
        <w:t>Once you have the businesses filtered in the most updated Maintenance Excel File, open up Locations.xlsx. Make sure that the existing columns of the sheet in Locations.xlsx</w:t>
      </w:r>
      <w:r w:rsidR="00AB2716">
        <w:t xml:space="preserve"> called</w:t>
      </w:r>
      <w:r>
        <w:t xml:space="preserve"> “Mainten</w:t>
      </w:r>
      <w:r w:rsidR="00F44404">
        <w:t>e</w:t>
      </w:r>
      <w:r>
        <w:t xml:space="preserve">nceSheet” and the columns of the filtered businesses in the </w:t>
      </w:r>
      <w:r w:rsidR="00F44404">
        <w:t>Maintenance</w:t>
      </w:r>
      <w:r>
        <w:t xml:space="preserve"> Excel file</w:t>
      </w:r>
      <w:r w:rsidR="00F44404">
        <w:t xml:space="preserve"> are the same</w:t>
      </w:r>
      <w:r>
        <w:t xml:space="preserve">. </w:t>
      </w:r>
      <w:r w:rsidR="00F44404">
        <w:t>Now, copy all the values of the filtered businesses in the Maintenance Excel File and paste their values (to paste their values right click, go to Paste Options, and click Values (V)</w:t>
      </w:r>
      <w:r w:rsidR="00AB7A7B">
        <w:t>)</w:t>
      </w:r>
      <w:r w:rsidR="00371369">
        <w:t xml:space="preserve">. </w:t>
      </w:r>
      <w:r w:rsidR="00371369" w:rsidRPr="00371369">
        <w:rPr>
          <w:b/>
          <w:bCs/>
        </w:rPr>
        <w:t xml:space="preserve">If you don’t paste their values, you will be pasting the code that is listed for each cell. </w:t>
      </w:r>
    </w:p>
    <w:p w14:paraId="13A5112F" w14:textId="77777777" w:rsidR="00371369" w:rsidRDefault="00371369" w:rsidP="00F44404">
      <w:pPr>
        <w:ind w:left="360"/>
      </w:pPr>
    </w:p>
    <w:p w14:paraId="068C1A1C" w14:textId="387FB8D9" w:rsidR="00F44404" w:rsidRDefault="00F44404" w:rsidP="00F44404">
      <w:pPr>
        <w:ind w:left="360"/>
        <w:jc w:val="center"/>
      </w:pPr>
      <w:r w:rsidRPr="00F44404">
        <w:rPr>
          <w:noProof/>
        </w:rPr>
        <w:drawing>
          <wp:inline distT="0" distB="0" distL="0" distR="0" wp14:anchorId="16E33001" wp14:editId="24B561AB">
            <wp:extent cx="3343742" cy="228632"/>
            <wp:effectExtent l="0" t="0" r="0" b="0"/>
            <wp:docPr id="68178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87163" name=""/>
                    <pic:cNvPicPr/>
                  </pic:nvPicPr>
                  <pic:blipFill>
                    <a:blip r:embed="rId21"/>
                    <a:stretch>
                      <a:fillRect/>
                    </a:stretch>
                  </pic:blipFill>
                  <pic:spPr>
                    <a:xfrm>
                      <a:off x="0" y="0"/>
                      <a:ext cx="3343742" cy="228632"/>
                    </a:xfrm>
                    <a:prstGeom prst="rect">
                      <a:avLst/>
                    </a:prstGeom>
                  </pic:spPr>
                </pic:pic>
              </a:graphicData>
            </a:graphic>
          </wp:inline>
        </w:drawing>
      </w:r>
    </w:p>
    <w:p w14:paraId="19053CCF" w14:textId="77777777" w:rsidR="00F44404" w:rsidRDefault="00F44404" w:rsidP="00F44404">
      <w:pPr>
        <w:ind w:left="360"/>
      </w:pPr>
    </w:p>
    <w:p w14:paraId="7D960431" w14:textId="17F5EFB3" w:rsidR="00F44404" w:rsidRPr="00945632" w:rsidRDefault="00F44404" w:rsidP="00945632">
      <w:pPr>
        <w:pStyle w:val="ListParagraph"/>
        <w:numPr>
          <w:ilvl w:val="1"/>
          <w:numId w:val="39"/>
        </w:numPr>
        <w:rPr>
          <w:b/>
          <w:bCs/>
          <w:i/>
          <w:iCs/>
          <w:color w:val="1F497D" w:themeColor="text2"/>
          <w:sz w:val="24"/>
          <w:szCs w:val="24"/>
        </w:rPr>
      </w:pPr>
      <w:r>
        <w:rPr>
          <w:b/>
          <w:bCs/>
          <w:i/>
          <w:iCs/>
          <w:color w:val="1F497D" w:themeColor="text2"/>
          <w:sz w:val="24"/>
          <w:szCs w:val="24"/>
        </w:rPr>
        <w:t xml:space="preserve">Understanding Hours Sheet and how to use it. </w:t>
      </w:r>
    </w:p>
    <w:p w14:paraId="0140A46F" w14:textId="4DE39052" w:rsidR="00E43E4A" w:rsidRDefault="00AB7A7B" w:rsidP="00F44404">
      <w:pPr>
        <w:ind w:left="360"/>
      </w:pPr>
      <w:r>
        <w:rPr>
          <w:rStyle w:val="Strong"/>
          <w:b w:val="0"/>
          <w:bCs w:val="0"/>
        </w:rPr>
        <w:t xml:space="preserve">Open the most updated version of the Business Hours file. </w:t>
      </w:r>
      <w:r w:rsidR="00AB2716">
        <w:rPr>
          <w:rStyle w:val="Strong"/>
          <w:b w:val="0"/>
          <w:bCs w:val="0"/>
        </w:rPr>
        <w:t>M</w:t>
      </w:r>
      <w:r>
        <w:rPr>
          <w:rStyle w:val="Strong"/>
          <w:b w:val="0"/>
          <w:bCs w:val="0"/>
        </w:rPr>
        <w:t>ake sure that the columns</w:t>
      </w:r>
      <w:r w:rsidR="00AB2716">
        <w:rPr>
          <w:rStyle w:val="Strong"/>
          <w:b w:val="0"/>
          <w:bCs w:val="0"/>
        </w:rPr>
        <w:t xml:space="preserve"> A-Q</w:t>
      </w:r>
      <w:r>
        <w:rPr>
          <w:rStyle w:val="Strong"/>
          <w:b w:val="0"/>
          <w:bCs w:val="0"/>
        </w:rPr>
        <w:t xml:space="preserve"> of th</w:t>
      </w:r>
      <w:r w:rsidR="00AB2716">
        <w:rPr>
          <w:rStyle w:val="Strong"/>
          <w:b w:val="0"/>
          <w:bCs w:val="0"/>
        </w:rPr>
        <w:t xml:space="preserve">is </w:t>
      </w:r>
      <w:r>
        <w:rPr>
          <w:rStyle w:val="Strong"/>
          <w:b w:val="0"/>
          <w:bCs w:val="0"/>
        </w:rPr>
        <w:t xml:space="preserve">Business Hours file align with the columns A-Q of the sheet called “Hours Sheet” in Locations.xlsx. Once you’ve recognized that they are the same, copy columns A-Q of the Business Hours file and paste </w:t>
      </w:r>
      <w:r w:rsidRPr="00AB2716">
        <w:rPr>
          <w:rStyle w:val="Strong"/>
        </w:rPr>
        <w:t>with values</w:t>
      </w:r>
      <w:r>
        <w:rPr>
          <w:rStyle w:val="Strong"/>
          <w:b w:val="0"/>
          <w:bCs w:val="0"/>
        </w:rPr>
        <w:t xml:space="preserve"> </w:t>
      </w:r>
      <w:r w:rsidR="00AB2716">
        <w:rPr>
          <w:rStyle w:val="Strong"/>
          <w:b w:val="0"/>
          <w:bCs w:val="0"/>
        </w:rPr>
        <w:t xml:space="preserve">into columns A-Q of the Hours Sheet </w:t>
      </w:r>
      <w:r>
        <w:rPr>
          <w:rStyle w:val="Strong"/>
          <w:b w:val="0"/>
          <w:bCs w:val="0"/>
        </w:rPr>
        <w:t xml:space="preserve">(once again, </w:t>
      </w:r>
      <w:r>
        <w:t xml:space="preserve">to paste their values right click, go to Paste Options, and click Values). Columns A-Q of the Hours Sheet should be filled and column S is responsible for filtering the business hours </w:t>
      </w:r>
      <w:r w:rsidR="00371369">
        <w:t>to only show</w:t>
      </w:r>
      <w:r>
        <w:t xml:space="preserve"> businesses in </w:t>
      </w:r>
      <w:r w:rsidR="00371369">
        <w:t xml:space="preserve">the sheet </w:t>
      </w:r>
      <w:r>
        <w:t xml:space="preserve">“MaintenenceSheet”.  You can filter this by filtering for “Yes”. </w:t>
      </w:r>
    </w:p>
    <w:p w14:paraId="5E12C87E" w14:textId="77777777" w:rsidR="00E43E4A" w:rsidRDefault="00E43E4A" w:rsidP="00F44404">
      <w:pPr>
        <w:ind w:left="360"/>
      </w:pPr>
    </w:p>
    <w:p w14:paraId="47B4ADB1" w14:textId="731FCDF4" w:rsidR="005962D2" w:rsidRDefault="00AB7A7B" w:rsidP="00F44404">
      <w:pPr>
        <w:ind w:left="360"/>
      </w:pPr>
      <w:r>
        <w:t>Now tha</w:t>
      </w:r>
      <w:r w:rsidR="00AB2716">
        <w:t xml:space="preserve">t the “Hours Sheet” in Locations.xlsx contains </w:t>
      </w:r>
      <w:r w:rsidR="00371369">
        <w:t>only</w:t>
      </w:r>
      <w:r w:rsidR="00AB2716">
        <w:t xml:space="preserve"> the business hours from businesses in MaintenenceSheet, </w:t>
      </w:r>
      <w:r>
        <w:t>copy everything in the Hours Sheet completely</w:t>
      </w:r>
      <w:r w:rsidR="00945632">
        <w:t xml:space="preserve"> (every column) and paste the values into the </w:t>
      </w:r>
      <w:r w:rsidR="00E43E4A">
        <w:t xml:space="preserve">next </w:t>
      </w:r>
      <w:r w:rsidR="00945632">
        <w:t xml:space="preserve">sheet called “hours” in the same Excel file. </w:t>
      </w:r>
    </w:p>
    <w:p w14:paraId="639FCFC9" w14:textId="77777777" w:rsidR="00C97BB5" w:rsidRDefault="00C97BB5" w:rsidP="00F44404">
      <w:pPr>
        <w:ind w:left="360"/>
      </w:pPr>
    </w:p>
    <w:p w14:paraId="03F6F9C8" w14:textId="480614D4" w:rsidR="00C97BB5" w:rsidRPr="00C97BB5" w:rsidRDefault="00C97BB5" w:rsidP="00C97BB5">
      <w:pPr>
        <w:shd w:val="clear" w:color="auto" w:fill="FFFF00"/>
        <w:ind w:left="360"/>
        <w:jc w:val="both"/>
        <w:rPr>
          <w:b/>
          <w:bCs/>
          <w:color w:val="C0504D" w:themeColor="accent2"/>
        </w:rPr>
      </w:pPr>
      <w:r w:rsidRPr="00945632">
        <w:rPr>
          <w:b/>
          <w:bCs/>
          <w:color w:val="C0504D" w:themeColor="accent2"/>
        </w:rPr>
        <w:t xml:space="preserve">DISCLAIMER: </w:t>
      </w:r>
      <w:r>
        <w:rPr>
          <w:b/>
          <w:bCs/>
          <w:color w:val="C0504D" w:themeColor="accent2"/>
        </w:rPr>
        <w:t xml:space="preserve">Make sure the Store Hours column is in column P of the ‘hours’ sheet. And that Sunday-Monday are in columns W-AC respectively. </w:t>
      </w:r>
    </w:p>
    <w:p w14:paraId="3AA66F8D" w14:textId="77777777" w:rsidR="00E43E4A" w:rsidRDefault="00E43E4A" w:rsidP="00F44404">
      <w:pPr>
        <w:ind w:left="360"/>
      </w:pPr>
    </w:p>
    <w:p w14:paraId="175EE4D1" w14:textId="330AEB57" w:rsidR="00371369" w:rsidRDefault="00E43E4A" w:rsidP="00371369">
      <w:pPr>
        <w:ind w:left="360"/>
      </w:pPr>
      <w:r>
        <w:t>Now that this is finished, there are extra procedures that you need to do because of bad data. Go to column P of the “hours” sheet and highlight it. As it is highlighted type “Ctrl + F” and replace “&lt;/br&gt;” with Ctrl + J</w:t>
      </w:r>
      <w:r w:rsidR="008E02EF">
        <w:t xml:space="preserve"> (the replace input should look like a blinking dot like the picture below)</w:t>
      </w:r>
      <w:r>
        <w:t>. These &lt;/br&gt;</w:t>
      </w:r>
      <w:r w:rsidR="00D17B4A">
        <w:t>’s</w:t>
      </w:r>
      <w:r>
        <w:t xml:space="preserve"> </w:t>
      </w:r>
      <w:r w:rsidR="00D17B4A">
        <w:t>represent</w:t>
      </w:r>
      <w:r>
        <w:t xml:space="preserve"> HTML line breaks </w:t>
      </w:r>
      <w:r w:rsidR="008E02EF">
        <w:t xml:space="preserve">from the original data source. </w:t>
      </w:r>
      <w:r w:rsidR="00371369">
        <w:t xml:space="preserve">Ctrl + J creates Excel’s newline character. Now, this fix is a solution to the following example. </w:t>
      </w:r>
    </w:p>
    <w:p w14:paraId="76CC771A" w14:textId="77777777" w:rsidR="008E02EF" w:rsidRDefault="008E02EF" w:rsidP="00D17B4A"/>
    <w:p w14:paraId="019A7206" w14:textId="7C5F805D" w:rsidR="008E02EF" w:rsidRDefault="008E02EF" w:rsidP="008E02EF">
      <w:pPr>
        <w:ind w:left="3600"/>
      </w:pPr>
      <w:r>
        <w:t xml:space="preserve">Something like: </w:t>
      </w:r>
    </w:p>
    <w:p w14:paraId="3F384E43" w14:textId="780E1C89" w:rsidR="00E43E4A" w:rsidRDefault="008E02EF" w:rsidP="008E02EF">
      <w:pPr>
        <w:ind w:left="3600"/>
      </w:pPr>
      <w:r w:rsidRPr="008E02EF">
        <w:rPr>
          <w:b/>
          <w:bCs/>
        </w:rPr>
        <w:t>M-F:9am-6:30pm&lt;/br&gt;Sa:10am-11:30am,2pm-4pm</w:t>
      </w:r>
      <w:r>
        <w:t xml:space="preserve"> </w:t>
      </w:r>
    </w:p>
    <w:p w14:paraId="221EB49A" w14:textId="24EEE8A3" w:rsidR="008E02EF" w:rsidRDefault="008E02EF" w:rsidP="008E02EF">
      <w:pPr>
        <w:ind w:left="3600"/>
      </w:pPr>
      <w:r>
        <w:t xml:space="preserve">Now becomes: </w:t>
      </w:r>
    </w:p>
    <w:p w14:paraId="4A2E29B9" w14:textId="646BD668" w:rsidR="008E02EF" w:rsidRPr="008E02EF" w:rsidRDefault="008E02EF" w:rsidP="008E02EF">
      <w:pPr>
        <w:ind w:left="3600"/>
        <w:rPr>
          <w:b/>
          <w:bCs/>
        </w:rPr>
      </w:pPr>
      <w:r w:rsidRPr="008E02EF">
        <w:rPr>
          <w:b/>
          <w:bCs/>
        </w:rPr>
        <w:t>M-F:9am-6:30pm</w:t>
      </w:r>
    </w:p>
    <w:p w14:paraId="1BB63785" w14:textId="74966F06" w:rsidR="008E02EF" w:rsidRPr="008E02EF" w:rsidRDefault="008E02EF" w:rsidP="008E02EF">
      <w:pPr>
        <w:ind w:left="3600"/>
        <w:rPr>
          <w:b/>
          <w:bCs/>
        </w:rPr>
      </w:pPr>
      <w:r w:rsidRPr="008E02EF">
        <w:rPr>
          <w:b/>
          <w:bCs/>
        </w:rPr>
        <w:t>Sa:10am-11:30am,2pm-4pm</w:t>
      </w:r>
    </w:p>
    <w:p w14:paraId="67244169" w14:textId="6C496FAE" w:rsidR="008E02EF" w:rsidRDefault="008E02EF" w:rsidP="008E02EF">
      <w:pPr>
        <w:ind w:left="360"/>
      </w:pPr>
    </w:p>
    <w:p w14:paraId="15BDA647" w14:textId="673D7E1F" w:rsidR="008E02EF" w:rsidRDefault="008E02EF" w:rsidP="00F44404">
      <w:pPr>
        <w:ind w:left="360"/>
      </w:pPr>
    </w:p>
    <w:p w14:paraId="7C45416B" w14:textId="5137FF49" w:rsidR="008E02EF" w:rsidRDefault="008E02EF" w:rsidP="008E02EF">
      <w:pPr>
        <w:ind w:left="360"/>
        <w:jc w:val="center"/>
      </w:pPr>
      <w:r>
        <w:rPr>
          <w:noProof/>
        </w:rPr>
        <mc:AlternateContent>
          <mc:Choice Requires="wps">
            <w:drawing>
              <wp:anchor distT="0" distB="0" distL="114300" distR="114300" simplePos="0" relativeHeight="252166144" behindDoc="0" locked="0" layoutInCell="1" allowOverlap="1" wp14:anchorId="37308F12" wp14:editId="0151C484">
                <wp:simplePos x="0" y="0"/>
                <wp:positionH relativeFrom="column">
                  <wp:posOffset>2019300</wp:posOffset>
                </wp:positionH>
                <wp:positionV relativeFrom="paragraph">
                  <wp:posOffset>735965</wp:posOffset>
                </wp:positionV>
                <wp:extent cx="1828800" cy="1828800"/>
                <wp:effectExtent l="0" t="0" r="0" b="4445"/>
                <wp:wrapNone/>
                <wp:docPr id="68791551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925055D" w14:textId="2BCD8AAB" w:rsidR="008E02EF" w:rsidRPr="008E02EF" w:rsidRDefault="008E02EF" w:rsidP="008E02EF">
                            <w:pPr>
                              <w:ind w:left="360"/>
                              <w:jc w:val="center"/>
                              <w:rPr>
                                <w:bCs/>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E02EF">
                              <w:rPr>
                                <w:bCs/>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7308F12" id="_x0000_t202" coordsize="21600,21600" o:spt="202" path="m,l,21600r21600,l21600,xe">
                <v:stroke joinstyle="miter"/>
                <v:path gradientshapeok="t" o:connecttype="rect"/>
              </v:shapetype>
              <v:shape id="Text Box 1" o:spid="_x0000_s1026" type="#_x0000_t202" style="position:absolute;left:0;text-align:left;margin-left:159pt;margin-top:57.95pt;width:2in;height:2in;z-index:252166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" filled="f" stroked="f">
                <v:textbox style="mso-fit-shape-to-text:t">
                  <w:txbxContent>
                    <w:p w14:paraId="1925055D" w14:textId="2BCD8AAB" w:rsidR="008E02EF" w:rsidRPr="008E02EF" w:rsidRDefault="008E02EF" w:rsidP="008E02EF">
                      <w:pPr>
                        <w:ind w:left="360"/>
                        <w:jc w:val="center"/>
                        <w:rPr>
                          <w:bCs/>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E02EF">
                        <w:rPr>
                          <w:bCs/>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txbxContent>
                </v:textbox>
              </v:shape>
            </w:pict>
          </mc:Fallback>
        </mc:AlternateContent>
      </w:r>
      <w:r w:rsidRPr="008E02EF">
        <w:rPr>
          <w:noProof/>
        </w:rPr>
        <w:drawing>
          <wp:inline distT="0" distB="0" distL="0" distR="0" wp14:anchorId="3231C523" wp14:editId="20E1E22B">
            <wp:extent cx="4210638" cy="2191056"/>
            <wp:effectExtent l="0" t="0" r="0" b="0"/>
            <wp:docPr id="54289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94542" name=""/>
                    <pic:cNvPicPr/>
                  </pic:nvPicPr>
                  <pic:blipFill>
                    <a:blip r:embed="rId22"/>
                    <a:stretch>
                      <a:fillRect/>
                    </a:stretch>
                  </pic:blipFill>
                  <pic:spPr>
                    <a:xfrm>
                      <a:off x="0" y="0"/>
                      <a:ext cx="4210638" cy="2191056"/>
                    </a:xfrm>
                    <a:prstGeom prst="rect">
                      <a:avLst/>
                    </a:prstGeom>
                  </pic:spPr>
                </pic:pic>
              </a:graphicData>
            </a:graphic>
          </wp:inline>
        </w:drawing>
      </w:r>
    </w:p>
    <w:p w14:paraId="21979291" w14:textId="6A19584D" w:rsidR="00AB2716" w:rsidRPr="00F44404" w:rsidRDefault="00AB2716" w:rsidP="00AB2716">
      <w:pPr>
        <w:rPr>
          <w:rStyle w:val="Strong"/>
          <w:b w:val="0"/>
          <w:bCs w:val="0"/>
        </w:rPr>
      </w:pPr>
    </w:p>
    <w:p w14:paraId="445BF932" w14:textId="6BABC0A3" w:rsidR="00AB7A7B" w:rsidRDefault="00AB7A7B" w:rsidP="00AB7A7B">
      <w:pPr>
        <w:jc w:val="center"/>
        <w:rPr>
          <w:lang w:val="fr-BE"/>
        </w:rPr>
      </w:pPr>
      <w:r w:rsidRPr="00AB7A7B">
        <w:rPr>
          <w:noProof/>
          <w:lang w:val="fr-BE"/>
        </w:rPr>
        <w:drawing>
          <wp:inline distT="0" distB="0" distL="0" distR="0" wp14:anchorId="1B12B773" wp14:editId="38147664">
            <wp:extent cx="3362794" cy="228632"/>
            <wp:effectExtent l="0" t="0" r="0" b="0"/>
            <wp:docPr id="211972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9133" name=""/>
                    <pic:cNvPicPr/>
                  </pic:nvPicPr>
                  <pic:blipFill>
                    <a:blip r:embed="rId23"/>
                    <a:stretch>
                      <a:fillRect/>
                    </a:stretch>
                  </pic:blipFill>
                  <pic:spPr>
                    <a:xfrm>
                      <a:off x="0" y="0"/>
                      <a:ext cx="3362794" cy="228632"/>
                    </a:xfrm>
                    <a:prstGeom prst="rect">
                      <a:avLst/>
                    </a:prstGeom>
                  </pic:spPr>
                </pic:pic>
              </a:graphicData>
            </a:graphic>
          </wp:inline>
        </w:drawing>
      </w:r>
    </w:p>
    <w:p w14:paraId="44685427" w14:textId="77777777" w:rsidR="00D17B4A" w:rsidRDefault="00D17B4A" w:rsidP="00AB7A7B">
      <w:pPr>
        <w:jc w:val="center"/>
        <w:rPr>
          <w:lang w:val="fr-BE"/>
        </w:rPr>
      </w:pPr>
    </w:p>
    <w:p w14:paraId="18BD8CAC" w14:textId="77777777" w:rsidR="00D17B4A" w:rsidRPr="00D17B4A" w:rsidRDefault="00D17B4A" w:rsidP="00D17B4A">
      <w:pPr>
        <w:ind w:left="360"/>
        <w:rPr>
          <w:b/>
          <w:bCs/>
          <w:color w:val="FF0000"/>
          <w:u w:val="single"/>
        </w:rPr>
      </w:pPr>
      <w:r w:rsidRPr="00D17B4A">
        <w:rPr>
          <w:b/>
          <w:bCs/>
          <w:color w:val="FF0000"/>
          <w:u w:val="single"/>
        </w:rPr>
        <w:t xml:space="preserve">Once you’re done with this, close the excel file and move on to the next step. </w:t>
      </w:r>
    </w:p>
    <w:p w14:paraId="209BEC1B" w14:textId="77777777" w:rsidR="00D17B4A" w:rsidRDefault="00D17B4A" w:rsidP="00AB7A7B">
      <w:pPr>
        <w:jc w:val="center"/>
        <w:rPr>
          <w:lang w:val="fr-BE"/>
        </w:rPr>
      </w:pPr>
    </w:p>
    <w:p w14:paraId="53483600" w14:textId="5FF8C178" w:rsidR="00945632" w:rsidRPr="005962D2" w:rsidRDefault="007A34ED" w:rsidP="00945632">
      <w:pPr>
        <w:pStyle w:val="ListParagraph"/>
        <w:numPr>
          <w:ilvl w:val="1"/>
          <w:numId w:val="39"/>
        </w:numPr>
        <w:rPr>
          <w:b/>
          <w:bCs/>
          <w:i/>
          <w:iCs/>
          <w:color w:val="1F497D" w:themeColor="text2"/>
          <w:sz w:val="24"/>
          <w:szCs w:val="24"/>
        </w:rPr>
      </w:pPr>
      <w:r>
        <w:rPr>
          <w:b/>
          <w:bCs/>
          <w:i/>
          <w:iCs/>
          <w:color w:val="1F497D" w:themeColor="text2"/>
          <w:sz w:val="24"/>
          <w:szCs w:val="24"/>
        </w:rPr>
        <w:t>Using</w:t>
      </w:r>
      <w:r w:rsidR="00945632">
        <w:rPr>
          <w:b/>
          <w:bCs/>
          <w:i/>
          <w:iCs/>
          <w:color w:val="1F497D" w:themeColor="text2"/>
          <w:sz w:val="24"/>
          <w:szCs w:val="24"/>
        </w:rPr>
        <w:t xml:space="preserve"> googleLocations.py</w:t>
      </w:r>
    </w:p>
    <w:p w14:paraId="14BBA23F" w14:textId="49B116AA" w:rsidR="00945632" w:rsidRPr="00945632" w:rsidRDefault="00945632" w:rsidP="00FD7726">
      <w:pPr>
        <w:shd w:val="clear" w:color="auto" w:fill="FFFF00"/>
        <w:ind w:left="360"/>
        <w:jc w:val="both"/>
        <w:rPr>
          <w:b/>
          <w:bCs/>
          <w:color w:val="C0504D" w:themeColor="accent2"/>
        </w:rPr>
      </w:pPr>
      <w:r w:rsidRPr="00945632">
        <w:rPr>
          <w:b/>
          <w:bCs/>
          <w:color w:val="C0504D" w:themeColor="accent2"/>
        </w:rPr>
        <w:lastRenderedPageBreak/>
        <w:t xml:space="preserve">DISCLAIMER: </w:t>
      </w:r>
      <w:r>
        <w:rPr>
          <w:b/>
          <w:bCs/>
          <w:color w:val="C0504D" w:themeColor="accent2"/>
        </w:rPr>
        <w:t xml:space="preserve">MAKE SURE THAT googleLocations.py IS IN THE SAME FOLDER AS Locations.xlsx. </w:t>
      </w:r>
      <w:r w:rsidR="008E02EF">
        <w:rPr>
          <w:b/>
          <w:bCs/>
          <w:color w:val="C0504D" w:themeColor="accent2"/>
        </w:rPr>
        <w:t>This should already be done for you in the Sales folder.</w:t>
      </w:r>
      <w:r w:rsidR="00FD7726">
        <w:rPr>
          <w:b/>
          <w:bCs/>
          <w:color w:val="C0504D" w:themeColor="accent2"/>
        </w:rPr>
        <w:t xml:space="preserve"> Make sure that there are no filters applied to </w:t>
      </w:r>
      <w:r w:rsidR="00D17B4A">
        <w:rPr>
          <w:b/>
          <w:bCs/>
          <w:color w:val="C0504D" w:themeColor="accent2"/>
        </w:rPr>
        <w:t xml:space="preserve">anything in the </w:t>
      </w:r>
      <w:r w:rsidR="00FD7726" w:rsidRPr="00FD7726">
        <w:rPr>
          <w:color w:val="C0504D" w:themeColor="accent2"/>
        </w:rPr>
        <w:t xml:space="preserve">MaintenenceSheet </w:t>
      </w:r>
      <w:r w:rsidR="00D17B4A">
        <w:rPr>
          <w:b/>
          <w:bCs/>
          <w:color w:val="C0504D" w:themeColor="accent2"/>
        </w:rPr>
        <w:t>or in</w:t>
      </w:r>
      <w:r w:rsidR="00FD7726">
        <w:rPr>
          <w:b/>
          <w:bCs/>
          <w:color w:val="C0504D" w:themeColor="accent2"/>
        </w:rPr>
        <w:t xml:space="preserve"> </w:t>
      </w:r>
      <w:r w:rsidR="00FD7726" w:rsidRPr="00FD7726">
        <w:rPr>
          <w:color w:val="C0504D" w:themeColor="accent2"/>
        </w:rPr>
        <w:t>hours</w:t>
      </w:r>
      <w:r w:rsidR="00FD7726">
        <w:rPr>
          <w:b/>
          <w:bCs/>
          <w:color w:val="C0504D" w:themeColor="accent2"/>
        </w:rPr>
        <w:t xml:space="preserve"> </w:t>
      </w:r>
      <w:r w:rsidR="00D17B4A">
        <w:rPr>
          <w:b/>
          <w:bCs/>
          <w:color w:val="C0504D" w:themeColor="accent2"/>
        </w:rPr>
        <w:t xml:space="preserve">sheet </w:t>
      </w:r>
      <w:r w:rsidR="00FD7726">
        <w:rPr>
          <w:b/>
          <w:bCs/>
          <w:color w:val="C0504D" w:themeColor="accent2"/>
        </w:rPr>
        <w:t xml:space="preserve">in </w:t>
      </w:r>
      <w:r w:rsidR="00FD7726" w:rsidRPr="00FD7726">
        <w:rPr>
          <w:color w:val="C0504D" w:themeColor="accent2"/>
        </w:rPr>
        <w:t>Locations.xlsx</w:t>
      </w:r>
      <w:r w:rsidR="00FD7726">
        <w:rPr>
          <w:b/>
          <w:bCs/>
          <w:color w:val="C0504D" w:themeColor="accent2"/>
        </w:rPr>
        <w:t xml:space="preserve"> (you can check this if there are no blue numbers on the left-most column)</w:t>
      </w:r>
    </w:p>
    <w:p w14:paraId="2A7628C3" w14:textId="77777777" w:rsidR="00FD7726" w:rsidRDefault="00FD7726" w:rsidP="00D17B4A">
      <w:pPr>
        <w:rPr>
          <w:rStyle w:val="Strong"/>
          <w:b w:val="0"/>
          <w:bCs w:val="0"/>
        </w:rPr>
      </w:pPr>
    </w:p>
    <w:p w14:paraId="0AC600F2" w14:textId="77777777" w:rsidR="00D17B4A" w:rsidRDefault="007A34ED" w:rsidP="00945632">
      <w:pPr>
        <w:ind w:left="360"/>
        <w:rPr>
          <w:rStyle w:val="Strong"/>
          <w:b w:val="0"/>
          <w:bCs w:val="0"/>
        </w:rPr>
      </w:pPr>
      <w:r>
        <w:rPr>
          <w:rStyle w:val="Strong"/>
          <w:b w:val="0"/>
          <w:bCs w:val="0"/>
        </w:rPr>
        <w:t xml:space="preserve">Once </w:t>
      </w:r>
      <w:r w:rsidR="00D17B4A">
        <w:rPr>
          <w:rStyle w:val="Strong"/>
          <w:b w:val="0"/>
          <w:bCs w:val="0"/>
        </w:rPr>
        <w:t>Locations.xlsx</w:t>
      </w:r>
      <w:r>
        <w:rPr>
          <w:rStyle w:val="Strong"/>
          <w:b w:val="0"/>
          <w:bCs w:val="0"/>
        </w:rPr>
        <w:t xml:space="preserve"> </w:t>
      </w:r>
      <w:r w:rsidR="00D17B4A">
        <w:rPr>
          <w:rStyle w:val="Strong"/>
          <w:b w:val="0"/>
          <w:bCs w:val="0"/>
        </w:rPr>
        <w:t xml:space="preserve">is saved and </w:t>
      </w:r>
      <w:r>
        <w:rPr>
          <w:rStyle w:val="Strong"/>
          <w:b w:val="0"/>
          <w:bCs w:val="0"/>
        </w:rPr>
        <w:t xml:space="preserve">closed, open your terminal and type the command to run the python program. </w:t>
      </w:r>
      <w:r w:rsidR="00FD7726">
        <w:rPr>
          <w:rStyle w:val="Strong"/>
          <w:b w:val="0"/>
          <w:bCs w:val="0"/>
        </w:rPr>
        <w:t xml:space="preserve">When you type this, you need to make sure that you are in the folder that contains </w:t>
      </w:r>
      <w:r w:rsidR="00FD7726" w:rsidRPr="00FD7726">
        <w:rPr>
          <w:rStyle w:val="Strong"/>
        </w:rPr>
        <w:t>googleLocations.py</w:t>
      </w:r>
      <w:r w:rsidR="00FD7726">
        <w:rPr>
          <w:rStyle w:val="Strong"/>
          <w:b w:val="0"/>
          <w:bCs w:val="0"/>
        </w:rPr>
        <w:t xml:space="preserve"> and </w:t>
      </w:r>
      <w:r w:rsidR="00FD7726" w:rsidRPr="00FD7726">
        <w:rPr>
          <w:rStyle w:val="Strong"/>
        </w:rPr>
        <w:t>Locations.py.</w:t>
      </w:r>
      <w:r w:rsidR="00FD7726">
        <w:rPr>
          <w:rStyle w:val="Strong"/>
          <w:b w:val="0"/>
          <w:bCs w:val="0"/>
        </w:rPr>
        <w:t xml:space="preserve"> You can open this in terminal by going to file explorer</w:t>
      </w:r>
      <w:r w:rsidR="00D17B4A">
        <w:rPr>
          <w:rStyle w:val="Strong"/>
          <w:b w:val="0"/>
          <w:bCs w:val="0"/>
        </w:rPr>
        <w:t xml:space="preserve"> and right clicking “Open in Terminal”. </w:t>
      </w:r>
    </w:p>
    <w:p w14:paraId="664FEE9E" w14:textId="77777777" w:rsidR="00D17B4A" w:rsidRDefault="00D17B4A" w:rsidP="00945632">
      <w:pPr>
        <w:ind w:left="360"/>
        <w:rPr>
          <w:rStyle w:val="Strong"/>
          <w:b w:val="0"/>
          <w:bCs w:val="0"/>
        </w:rPr>
      </w:pPr>
    </w:p>
    <w:p w14:paraId="4D4A19EB" w14:textId="31648853" w:rsidR="00D17B4A" w:rsidRDefault="00882089" w:rsidP="00945632">
      <w:pPr>
        <w:ind w:left="360"/>
        <w:rPr>
          <w:rStyle w:val="Strong"/>
          <w:b w:val="0"/>
          <w:bCs w:val="0"/>
        </w:rPr>
      </w:pPr>
      <w:r w:rsidRPr="00882089">
        <w:rPr>
          <w:rStyle w:val="Strong"/>
          <w:b w:val="0"/>
          <w:bCs w:val="0"/>
          <w:noProof/>
        </w:rPr>
        <w:drawing>
          <wp:anchor distT="0" distB="0" distL="114300" distR="114300" simplePos="0" relativeHeight="252172288" behindDoc="1" locked="0" layoutInCell="1" allowOverlap="1" wp14:anchorId="208E36B9" wp14:editId="22BAC4E0">
            <wp:simplePos x="0" y="0"/>
            <wp:positionH relativeFrom="column">
              <wp:posOffset>885825</wp:posOffset>
            </wp:positionH>
            <wp:positionV relativeFrom="paragraph">
              <wp:posOffset>12065</wp:posOffset>
            </wp:positionV>
            <wp:extent cx="4743450" cy="4569084"/>
            <wp:effectExtent l="0" t="0" r="0" b="3175"/>
            <wp:wrapTight wrapText="bothSides">
              <wp:wrapPolygon edited="0">
                <wp:start x="0" y="0"/>
                <wp:lineTo x="0" y="21525"/>
                <wp:lineTo x="21513" y="21525"/>
                <wp:lineTo x="21513" y="0"/>
                <wp:lineTo x="0" y="0"/>
              </wp:wrapPolygon>
            </wp:wrapTight>
            <wp:docPr id="35239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92013" name=""/>
                    <pic:cNvPicPr/>
                  </pic:nvPicPr>
                  <pic:blipFill>
                    <a:blip r:embed="rId24">
                      <a:extLst>
                        <a:ext uri="{28A0092B-C50C-407E-A947-70E740481C1C}">
                          <a14:useLocalDpi xmlns:a14="http://schemas.microsoft.com/office/drawing/2010/main" val="0"/>
                        </a:ext>
                      </a:extLst>
                    </a:blip>
                    <a:stretch>
                      <a:fillRect/>
                    </a:stretch>
                  </pic:blipFill>
                  <pic:spPr>
                    <a:xfrm>
                      <a:off x="0" y="0"/>
                      <a:ext cx="4743450" cy="4569084"/>
                    </a:xfrm>
                    <a:prstGeom prst="rect">
                      <a:avLst/>
                    </a:prstGeom>
                  </pic:spPr>
                </pic:pic>
              </a:graphicData>
            </a:graphic>
            <wp14:sizeRelH relativeFrom="page">
              <wp14:pctWidth>0</wp14:pctWidth>
            </wp14:sizeRelH>
            <wp14:sizeRelV relativeFrom="page">
              <wp14:pctHeight>0</wp14:pctHeight>
            </wp14:sizeRelV>
          </wp:anchor>
        </w:drawing>
      </w:r>
    </w:p>
    <w:p w14:paraId="2829BD80" w14:textId="3A7B9088" w:rsidR="00D17B4A" w:rsidRDefault="00D17B4A" w:rsidP="00945632">
      <w:pPr>
        <w:ind w:left="360"/>
        <w:rPr>
          <w:rStyle w:val="Strong"/>
          <w:b w:val="0"/>
          <w:bCs w:val="0"/>
        </w:rPr>
      </w:pPr>
    </w:p>
    <w:p w14:paraId="0E5020ED" w14:textId="77777777" w:rsidR="00D17B4A" w:rsidRDefault="00D17B4A" w:rsidP="00945632">
      <w:pPr>
        <w:ind w:left="360"/>
        <w:rPr>
          <w:rStyle w:val="Strong"/>
          <w:b w:val="0"/>
          <w:bCs w:val="0"/>
        </w:rPr>
      </w:pPr>
    </w:p>
    <w:p w14:paraId="6893717C" w14:textId="77777777" w:rsidR="00D17B4A" w:rsidRDefault="00D17B4A" w:rsidP="00945632">
      <w:pPr>
        <w:ind w:left="360"/>
        <w:rPr>
          <w:rStyle w:val="Strong"/>
          <w:b w:val="0"/>
          <w:bCs w:val="0"/>
        </w:rPr>
      </w:pPr>
    </w:p>
    <w:p w14:paraId="69F28D86" w14:textId="77777777" w:rsidR="00D17B4A" w:rsidRDefault="00D17B4A" w:rsidP="00945632">
      <w:pPr>
        <w:ind w:left="360"/>
        <w:rPr>
          <w:rStyle w:val="Strong"/>
          <w:b w:val="0"/>
          <w:bCs w:val="0"/>
        </w:rPr>
      </w:pPr>
    </w:p>
    <w:p w14:paraId="5289B639" w14:textId="77777777" w:rsidR="00D17B4A" w:rsidRDefault="00D17B4A" w:rsidP="00945632">
      <w:pPr>
        <w:ind w:left="360"/>
        <w:rPr>
          <w:rStyle w:val="Strong"/>
          <w:b w:val="0"/>
          <w:bCs w:val="0"/>
        </w:rPr>
      </w:pPr>
    </w:p>
    <w:p w14:paraId="6328BBED" w14:textId="77777777" w:rsidR="00D17B4A" w:rsidRDefault="00D17B4A" w:rsidP="00945632">
      <w:pPr>
        <w:ind w:left="360"/>
        <w:rPr>
          <w:rStyle w:val="Strong"/>
          <w:b w:val="0"/>
          <w:bCs w:val="0"/>
        </w:rPr>
      </w:pPr>
    </w:p>
    <w:p w14:paraId="1CA2D8F7" w14:textId="77777777" w:rsidR="00D17B4A" w:rsidRDefault="00D17B4A" w:rsidP="00945632">
      <w:pPr>
        <w:ind w:left="360"/>
        <w:rPr>
          <w:rStyle w:val="Strong"/>
          <w:b w:val="0"/>
          <w:bCs w:val="0"/>
        </w:rPr>
      </w:pPr>
    </w:p>
    <w:p w14:paraId="3B3D0EF1" w14:textId="77777777" w:rsidR="00D17B4A" w:rsidRDefault="00D17B4A" w:rsidP="00945632">
      <w:pPr>
        <w:ind w:left="360"/>
        <w:rPr>
          <w:rStyle w:val="Strong"/>
          <w:b w:val="0"/>
          <w:bCs w:val="0"/>
        </w:rPr>
      </w:pPr>
    </w:p>
    <w:p w14:paraId="49E97A96" w14:textId="77777777" w:rsidR="00D17B4A" w:rsidRDefault="00D17B4A" w:rsidP="00945632">
      <w:pPr>
        <w:ind w:left="360"/>
        <w:rPr>
          <w:rStyle w:val="Strong"/>
          <w:b w:val="0"/>
          <w:bCs w:val="0"/>
        </w:rPr>
      </w:pPr>
    </w:p>
    <w:p w14:paraId="2ADA429B" w14:textId="77777777" w:rsidR="00882089" w:rsidRDefault="00882089" w:rsidP="00945632">
      <w:pPr>
        <w:ind w:left="360"/>
        <w:rPr>
          <w:rStyle w:val="Strong"/>
          <w:b w:val="0"/>
          <w:bCs w:val="0"/>
        </w:rPr>
      </w:pPr>
    </w:p>
    <w:p w14:paraId="5455467B" w14:textId="77777777" w:rsidR="00882089" w:rsidRDefault="00882089" w:rsidP="00945632">
      <w:pPr>
        <w:ind w:left="360"/>
        <w:rPr>
          <w:rStyle w:val="Strong"/>
          <w:b w:val="0"/>
          <w:bCs w:val="0"/>
        </w:rPr>
      </w:pPr>
    </w:p>
    <w:p w14:paraId="01F22BC9" w14:textId="77777777" w:rsidR="00882089" w:rsidRDefault="00882089" w:rsidP="00945632">
      <w:pPr>
        <w:ind w:left="360"/>
        <w:rPr>
          <w:rStyle w:val="Strong"/>
          <w:b w:val="0"/>
          <w:bCs w:val="0"/>
        </w:rPr>
      </w:pPr>
    </w:p>
    <w:p w14:paraId="385002BF" w14:textId="77777777" w:rsidR="00882089" w:rsidRDefault="00882089" w:rsidP="00945632">
      <w:pPr>
        <w:ind w:left="360"/>
        <w:rPr>
          <w:rStyle w:val="Strong"/>
          <w:b w:val="0"/>
          <w:bCs w:val="0"/>
        </w:rPr>
      </w:pPr>
    </w:p>
    <w:p w14:paraId="66347794" w14:textId="77777777" w:rsidR="00882089" w:rsidRDefault="00882089" w:rsidP="00945632">
      <w:pPr>
        <w:ind w:left="360"/>
        <w:rPr>
          <w:rStyle w:val="Strong"/>
          <w:b w:val="0"/>
          <w:bCs w:val="0"/>
        </w:rPr>
      </w:pPr>
    </w:p>
    <w:p w14:paraId="70BCE5E8" w14:textId="77777777" w:rsidR="00882089" w:rsidRDefault="00882089" w:rsidP="00945632">
      <w:pPr>
        <w:ind w:left="360"/>
        <w:rPr>
          <w:rStyle w:val="Strong"/>
          <w:b w:val="0"/>
          <w:bCs w:val="0"/>
        </w:rPr>
      </w:pPr>
    </w:p>
    <w:p w14:paraId="633252FD" w14:textId="77777777" w:rsidR="00882089" w:rsidRDefault="00882089" w:rsidP="00945632">
      <w:pPr>
        <w:ind w:left="360"/>
        <w:rPr>
          <w:rStyle w:val="Strong"/>
          <w:b w:val="0"/>
          <w:bCs w:val="0"/>
        </w:rPr>
      </w:pPr>
    </w:p>
    <w:p w14:paraId="3CE0AD30" w14:textId="77777777" w:rsidR="00882089" w:rsidRDefault="00882089" w:rsidP="00945632">
      <w:pPr>
        <w:ind w:left="360"/>
        <w:rPr>
          <w:rStyle w:val="Strong"/>
          <w:b w:val="0"/>
          <w:bCs w:val="0"/>
        </w:rPr>
      </w:pPr>
    </w:p>
    <w:p w14:paraId="2BDFD56C" w14:textId="77777777" w:rsidR="00882089" w:rsidRDefault="00882089" w:rsidP="00945632">
      <w:pPr>
        <w:ind w:left="360"/>
        <w:rPr>
          <w:rStyle w:val="Strong"/>
          <w:b w:val="0"/>
          <w:bCs w:val="0"/>
        </w:rPr>
      </w:pPr>
    </w:p>
    <w:p w14:paraId="5E22B86A" w14:textId="77777777" w:rsidR="00882089" w:rsidRDefault="00882089" w:rsidP="00945632">
      <w:pPr>
        <w:ind w:left="360"/>
        <w:rPr>
          <w:rStyle w:val="Strong"/>
          <w:b w:val="0"/>
          <w:bCs w:val="0"/>
        </w:rPr>
      </w:pPr>
    </w:p>
    <w:p w14:paraId="0DDFF13D" w14:textId="77777777" w:rsidR="00882089" w:rsidRDefault="00882089" w:rsidP="00945632">
      <w:pPr>
        <w:ind w:left="360"/>
        <w:rPr>
          <w:rStyle w:val="Strong"/>
          <w:b w:val="0"/>
          <w:bCs w:val="0"/>
        </w:rPr>
      </w:pPr>
    </w:p>
    <w:p w14:paraId="3755632F" w14:textId="77777777" w:rsidR="00882089" w:rsidRDefault="00882089" w:rsidP="00945632">
      <w:pPr>
        <w:ind w:left="360"/>
        <w:rPr>
          <w:rStyle w:val="Strong"/>
          <w:b w:val="0"/>
          <w:bCs w:val="0"/>
        </w:rPr>
      </w:pPr>
    </w:p>
    <w:p w14:paraId="3BA6113C" w14:textId="77777777" w:rsidR="00882089" w:rsidRDefault="00882089" w:rsidP="00945632">
      <w:pPr>
        <w:ind w:left="360"/>
        <w:rPr>
          <w:rStyle w:val="Strong"/>
          <w:b w:val="0"/>
          <w:bCs w:val="0"/>
        </w:rPr>
      </w:pPr>
    </w:p>
    <w:p w14:paraId="5013E5B2" w14:textId="77777777" w:rsidR="00882089" w:rsidRDefault="00882089" w:rsidP="00945632">
      <w:pPr>
        <w:ind w:left="360"/>
        <w:rPr>
          <w:rStyle w:val="Strong"/>
          <w:b w:val="0"/>
          <w:bCs w:val="0"/>
        </w:rPr>
      </w:pPr>
    </w:p>
    <w:p w14:paraId="413D9F77" w14:textId="77777777" w:rsidR="00882089" w:rsidRDefault="00882089" w:rsidP="00945632">
      <w:pPr>
        <w:ind w:left="360"/>
        <w:rPr>
          <w:rStyle w:val="Strong"/>
          <w:b w:val="0"/>
          <w:bCs w:val="0"/>
        </w:rPr>
      </w:pPr>
    </w:p>
    <w:p w14:paraId="5D809C5D" w14:textId="77777777" w:rsidR="00882089" w:rsidRDefault="00882089" w:rsidP="00945632">
      <w:pPr>
        <w:ind w:left="360"/>
        <w:rPr>
          <w:rStyle w:val="Strong"/>
          <w:b w:val="0"/>
          <w:bCs w:val="0"/>
        </w:rPr>
      </w:pPr>
    </w:p>
    <w:p w14:paraId="2FCDC1EF" w14:textId="77777777" w:rsidR="00882089" w:rsidRDefault="00882089" w:rsidP="00945632">
      <w:pPr>
        <w:ind w:left="360"/>
        <w:rPr>
          <w:rStyle w:val="Strong"/>
          <w:b w:val="0"/>
          <w:bCs w:val="0"/>
        </w:rPr>
      </w:pPr>
    </w:p>
    <w:p w14:paraId="0F4FD0D9" w14:textId="6B6C3A48" w:rsidR="007A34ED" w:rsidRDefault="00882089" w:rsidP="00882089">
      <w:pPr>
        <w:ind w:left="720"/>
        <w:rPr>
          <w:rStyle w:val="Strong"/>
          <w:b w:val="0"/>
          <w:bCs w:val="0"/>
        </w:rPr>
      </w:pPr>
      <w:r>
        <w:rPr>
          <w:rStyle w:val="Strong"/>
          <w:b w:val="0"/>
          <w:bCs w:val="0"/>
        </w:rPr>
        <w:t xml:space="preserve">Once you open terminal, type one of the following commands to compile and run the python program </w:t>
      </w:r>
      <w:r w:rsidR="007A34ED">
        <w:rPr>
          <w:rStyle w:val="Strong"/>
          <w:b w:val="0"/>
          <w:bCs w:val="0"/>
        </w:rPr>
        <w:t>with “</w:t>
      </w:r>
      <w:r w:rsidR="007A34ED" w:rsidRPr="007A34ED">
        <w:rPr>
          <w:rStyle w:val="Strong"/>
        </w:rPr>
        <w:t>py googleLocations.py</w:t>
      </w:r>
      <w:r w:rsidR="007A34ED">
        <w:rPr>
          <w:rStyle w:val="Strong"/>
          <w:b w:val="0"/>
          <w:bCs w:val="0"/>
        </w:rPr>
        <w:t>” or “</w:t>
      </w:r>
      <w:r w:rsidR="007A34ED" w:rsidRPr="007A34ED">
        <w:rPr>
          <w:rStyle w:val="Strong"/>
        </w:rPr>
        <w:t>python3 googleLocations.py</w:t>
      </w:r>
      <w:r w:rsidR="007A34ED">
        <w:rPr>
          <w:rStyle w:val="Strong"/>
          <w:b w:val="0"/>
          <w:bCs w:val="0"/>
        </w:rPr>
        <w:t>” or “</w:t>
      </w:r>
      <w:r w:rsidR="007A34ED" w:rsidRPr="007A34ED">
        <w:rPr>
          <w:rStyle w:val="Strong"/>
        </w:rPr>
        <w:t>python googleLocations.py</w:t>
      </w:r>
      <w:r w:rsidR="007A34ED">
        <w:rPr>
          <w:rStyle w:val="Strong"/>
          <w:b w:val="0"/>
          <w:bCs w:val="0"/>
        </w:rPr>
        <w:t>”</w:t>
      </w:r>
      <w:r>
        <w:rPr>
          <w:rStyle w:val="Strong"/>
          <w:b w:val="0"/>
          <w:bCs w:val="0"/>
        </w:rPr>
        <w:t>. O</w:t>
      </w:r>
      <w:r w:rsidR="007A34ED">
        <w:rPr>
          <w:rStyle w:val="Strong"/>
          <w:b w:val="0"/>
          <w:bCs w:val="0"/>
        </w:rPr>
        <w:t xml:space="preserve">nce again </w:t>
      </w:r>
      <w:r>
        <w:rPr>
          <w:rStyle w:val="Strong"/>
          <w:b w:val="0"/>
          <w:bCs w:val="0"/>
        </w:rPr>
        <w:t xml:space="preserve">the command </w:t>
      </w:r>
      <w:r w:rsidR="007A34ED">
        <w:rPr>
          <w:rStyle w:val="Strong"/>
          <w:b w:val="0"/>
          <w:bCs w:val="0"/>
        </w:rPr>
        <w:t>depend</w:t>
      </w:r>
      <w:r>
        <w:rPr>
          <w:rStyle w:val="Strong"/>
          <w:b w:val="0"/>
          <w:bCs w:val="0"/>
        </w:rPr>
        <w:t>s</w:t>
      </w:r>
      <w:r w:rsidR="007A34ED">
        <w:rPr>
          <w:rStyle w:val="Strong"/>
          <w:b w:val="0"/>
          <w:bCs w:val="0"/>
        </w:rPr>
        <w:t xml:space="preserve"> on how your operating system labels python. </w:t>
      </w:r>
      <w:r w:rsidR="00FD7726">
        <w:rPr>
          <w:rStyle w:val="Strong"/>
          <w:b w:val="0"/>
          <w:bCs w:val="0"/>
        </w:rPr>
        <w:t xml:space="preserve">Here are examples of each. Only one of them will work for you. </w:t>
      </w:r>
    </w:p>
    <w:p w14:paraId="3A8B38BC" w14:textId="7EE1498B" w:rsidR="007A34ED" w:rsidRDefault="007A34ED" w:rsidP="00945632">
      <w:pPr>
        <w:ind w:left="360"/>
        <w:rPr>
          <w:rStyle w:val="Strong"/>
          <w:b w:val="0"/>
          <w:bCs w:val="0"/>
        </w:rPr>
      </w:pPr>
      <w:r w:rsidRPr="007A34ED">
        <w:rPr>
          <w:rStyle w:val="Strong"/>
          <w:b w:val="0"/>
          <w:bCs w:val="0"/>
          <w:noProof/>
        </w:rPr>
        <w:drawing>
          <wp:anchor distT="0" distB="0" distL="114300" distR="114300" simplePos="0" relativeHeight="252162048" behindDoc="1" locked="0" layoutInCell="1" allowOverlap="1" wp14:anchorId="6D8E28B0" wp14:editId="23CF5FEB">
            <wp:simplePos x="0" y="0"/>
            <wp:positionH relativeFrom="margin">
              <wp:align>center</wp:align>
            </wp:positionH>
            <wp:positionV relativeFrom="paragraph">
              <wp:posOffset>95885</wp:posOffset>
            </wp:positionV>
            <wp:extent cx="3629532" cy="200053"/>
            <wp:effectExtent l="0" t="0" r="0" b="9525"/>
            <wp:wrapTight wrapText="bothSides">
              <wp:wrapPolygon edited="0">
                <wp:start x="0" y="0"/>
                <wp:lineTo x="0" y="20571"/>
                <wp:lineTo x="21430" y="20571"/>
                <wp:lineTo x="21430" y="0"/>
                <wp:lineTo x="0" y="0"/>
              </wp:wrapPolygon>
            </wp:wrapTight>
            <wp:docPr id="130372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23636" name=""/>
                    <pic:cNvPicPr/>
                  </pic:nvPicPr>
                  <pic:blipFill>
                    <a:blip r:embed="rId25">
                      <a:extLst>
                        <a:ext uri="{28A0092B-C50C-407E-A947-70E740481C1C}">
                          <a14:useLocalDpi xmlns:a14="http://schemas.microsoft.com/office/drawing/2010/main" val="0"/>
                        </a:ext>
                      </a:extLst>
                    </a:blip>
                    <a:stretch>
                      <a:fillRect/>
                    </a:stretch>
                  </pic:blipFill>
                  <pic:spPr>
                    <a:xfrm>
                      <a:off x="0" y="0"/>
                      <a:ext cx="3629532" cy="200053"/>
                    </a:xfrm>
                    <a:prstGeom prst="rect">
                      <a:avLst/>
                    </a:prstGeom>
                  </pic:spPr>
                </pic:pic>
              </a:graphicData>
            </a:graphic>
            <wp14:sizeRelH relativeFrom="page">
              <wp14:pctWidth>0</wp14:pctWidth>
            </wp14:sizeRelH>
            <wp14:sizeRelV relativeFrom="page">
              <wp14:pctHeight>0</wp14:pctHeight>
            </wp14:sizeRelV>
          </wp:anchor>
        </w:drawing>
      </w:r>
    </w:p>
    <w:p w14:paraId="4E40625D" w14:textId="2B47DC75" w:rsidR="007A34ED" w:rsidRPr="00F44404" w:rsidRDefault="007A34ED" w:rsidP="007A34ED">
      <w:pPr>
        <w:ind w:left="360"/>
        <w:jc w:val="center"/>
        <w:rPr>
          <w:rStyle w:val="Strong"/>
          <w:b w:val="0"/>
          <w:bCs w:val="0"/>
        </w:rPr>
      </w:pPr>
    </w:p>
    <w:p w14:paraId="7D17DF27" w14:textId="75A52394" w:rsidR="00AB7A7B" w:rsidRDefault="007A34ED" w:rsidP="00AB7A7B">
      <w:pPr>
        <w:jc w:val="center"/>
        <w:rPr>
          <w:lang w:val="fr-BE"/>
        </w:rPr>
      </w:pPr>
      <w:r w:rsidRPr="007A34ED">
        <w:rPr>
          <w:noProof/>
          <w:lang w:val="fr-BE"/>
        </w:rPr>
        <w:drawing>
          <wp:anchor distT="0" distB="0" distL="114300" distR="114300" simplePos="0" relativeHeight="252163072" behindDoc="1" locked="0" layoutInCell="1" allowOverlap="1" wp14:anchorId="3F9A1111" wp14:editId="181F736C">
            <wp:simplePos x="0" y="0"/>
            <wp:positionH relativeFrom="column">
              <wp:posOffset>1400175</wp:posOffset>
            </wp:positionH>
            <wp:positionV relativeFrom="paragraph">
              <wp:posOffset>307340</wp:posOffset>
            </wp:positionV>
            <wp:extent cx="4067743" cy="228632"/>
            <wp:effectExtent l="0" t="0" r="0" b="0"/>
            <wp:wrapTight wrapText="bothSides">
              <wp:wrapPolygon edited="0">
                <wp:start x="0" y="0"/>
                <wp:lineTo x="0" y="19800"/>
                <wp:lineTo x="21448" y="19800"/>
                <wp:lineTo x="21448" y="0"/>
                <wp:lineTo x="0" y="0"/>
              </wp:wrapPolygon>
            </wp:wrapTight>
            <wp:docPr id="47434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46121" name=""/>
                    <pic:cNvPicPr/>
                  </pic:nvPicPr>
                  <pic:blipFill>
                    <a:blip r:embed="rId26">
                      <a:extLst>
                        <a:ext uri="{28A0092B-C50C-407E-A947-70E740481C1C}">
                          <a14:useLocalDpi xmlns:a14="http://schemas.microsoft.com/office/drawing/2010/main" val="0"/>
                        </a:ext>
                      </a:extLst>
                    </a:blip>
                    <a:stretch>
                      <a:fillRect/>
                    </a:stretch>
                  </pic:blipFill>
                  <pic:spPr>
                    <a:xfrm>
                      <a:off x="0" y="0"/>
                      <a:ext cx="4067743" cy="228632"/>
                    </a:xfrm>
                    <a:prstGeom prst="rect">
                      <a:avLst/>
                    </a:prstGeom>
                  </pic:spPr>
                </pic:pic>
              </a:graphicData>
            </a:graphic>
            <wp14:sizeRelH relativeFrom="page">
              <wp14:pctWidth>0</wp14:pctWidth>
            </wp14:sizeRelH>
            <wp14:sizeRelV relativeFrom="page">
              <wp14:pctHeight>0</wp14:pctHeight>
            </wp14:sizeRelV>
          </wp:anchor>
        </w:drawing>
      </w:r>
      <w:r w:rsidRPr="007A34ED">
        <w:rPr>
          <w:lang w:val="fr-BE"/>
        </w:rPr>
        <w:t xml:space="preserve"> </w:t>
      </w:r>
      <w:r w:rsidRPr="007A34ED">
        <w:rPr>
          <w:noProof/>
          <w:lang w:val="fr-BE"/>
        </w:rPr>
        <w:drawing>
          <wp:anchor distT="0" distB="0" distL="114300" distR="114300" simplePos="0" relativeHeight="252161024" behindDoc="1" locked="0" layoutInCell="1" allowOverlap="1" wp14:anchorId="7F954AFE" wp14:editId="3A28CC05">
            <wp:simplePos x="0" y="0"/>
            <wp:positionH relativeFrom="margin">
              <wp:align>center</wp:align>
            </wp:positionH>
            <wp:positionV relativeFrom="paragraph">
              <wp:posOffset>40005</wp:posOffset>
            </wp:positionV>
            <wp:extent cx="3953427" cy="181000"/>
            <wp:effectExtent l="0" t="0" r="9525" b="9525"/>
            <wp:wrapTight wrapText="bothSides">
              <wp:wrapPolygon edited="0">
                <wp:start x="0" y="0"/>
                <wp:lineTo x="0" y="20463"/>
                <wp:lineTo x="21548" y="20463"/>
                <wp:lineTo x="21548" y="0"/>
                <wp:lineTo x="0" y="0"/>
              </wp:wrapPolygon>
            </wp:wrapTight>
            <wp:docPr id="202046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66871" name=""/>
                    <pic:cNvPicPr/>
                  </pic:nvPicPr>
                  <pic:blipFill>
                    <a:blip r:embed="rId27">
                      <a:extLst>
                        <a:ext uri="{28A0092B-C50C-407E-A947-70E740481C1C}">
                          <a14:useLocalDpi xmlns:a14="http://schemas.microsoft.com/office/drawing/2010/main" val="0"/>
                        </a:ext>
                      </a:extLst>
                    </a:blip>
                    <a:stretch>
                      <a:fillRect/>
                    </a:stretch>
                  </pic:blipFill>
                  <pic:spPr>
                    <a:xfrm>
                      <a:off x="0" y="0"/>
                      <a:ext cx="3953427" cy="181000"/>
                    </a:xfrm>
                    <a:prstGeom prst="rect">
                      <a:avLst/>
                    </a:prstGeom>
                  </pic:spPr>
                </pic:pic>
              </a:graphicData>
            </a:graphic>
            <wp14:sizeRelH relativeFrom="page">
              <wp14:pctWidth>0</wp14:pctWidth>
            </wp14:sizeRelH>
            <wp14:sizeRelV relativeFrom="page">
              <wp14:pctHeight>0</wp14:pctHeight>
            </wp14:sizeRelV>
          </wp:anchor>
        </w:drawing>
      </w:r>
      <w:r w:rsidR="00FD7726">
        <w:rPr>
          <w:lang w:val="fr-BE"/>
        </w:rPr>
        <w:t xml:space="preserve">                                                                                                                                                                                                                            </w:t>
      </w:r>
    </w:p>
    <w:p w14:paraId="157777CF" w14:textId="77777777" w:rsidR="00FD7726" w:rsidRPr="00FD7726" w:rsidRDefault="00FD7726" w:rsidP="00FD7726">
      <w:pPr>
        <w:rPr>
          <w:lang w:val="fr-BE"/>
        </w:rPr>
      </w:pPr>
    </w:p>
    <w:p w14:paraId="33D2C9C0" w14:textId="77777777" w:rsidR="00FD7726" w:rsidRDefault="00FD7726" w:rsidP="00FD7726">
      <w:pPr>
        <w:rPr>
          <w:lang w:val="fr-BE"/>
        </w:rPr>
      </w:pPr>
    </w:p>
    <w:p w14:paraId="18DC1553" w14:textId="77777777" w:rsidR="00FD7726" w:rsidRDefault="00FD7726" w:rsidP="00FD7726">
      <w:pPr>
        <w:rPr>
          <w:lang w:val="fr-BE"/>
        </w:rPr>
      </w:pPr>
    </w:p>
    <w:p w14:paraId="59DD2520" w14:textId="1EB44624" w:rsidR="00FD7726" w:rsidRPr="00395678" w:rsidRDefault="00FD7726" w:rsidP="00395678">
      <w:pPr>
        <w:ind w:left="360"/>
      </w:pPr>
      <w:r>
        <w:rPr>
          <w:rStyle w:val="Strong"/>
          <w:b w:val="0"/>
          <w:bCs w:val="0"/>
        </w:rPr>
        <w:t xml:space="preserve">Once you compile and run the python file with this command, it should output a new Excel File called </w:t>
      </w:r>
      <w:r w:rsidRPr="00FD7726">
        <w:rPr>
          <w:rStyle w:val="Strong"/>
        </w:rPr>
        <w:t>UpdatedLocations.xlsx</w:t>
      </w:r>
      <w:r w:rsidR="00395678">
        <w:rPr>
          <w:rStyle w:val="Strong"/>
          <w:b w:val="0"/>
          <w:bCs w:val="0"/>
        </w:rPr>
        <w:t xml:space="preserve"> in the same folder as </w:t>
      </w:r>
      <w:r w:rsidR="00395678" w:rsidRPr="00395678">
        <w:rPr>
          <w:rStyle w:val="Strong"/>
        </w:rPr>
        <w:t>googleLocations.py</w:t>
      </w:r>
      <w:r w:rsidR="00395678">
        <w:rPr>
          <w:rStyle w:val="Strong"/>
          <w:b w:val="0"/>
          <w:bCs w:val="0"/>
        </w:rPr>
        <w:t xml:space="preserve"> and </w:t>
      </w:r>
      <w:r w:rsidR="00395678" w:rsidRPr="00395678">
        <w:rPr>
          <w:rStyle w:val="Strong"/>
        </w:rPr>
        <w:t>Locations.xlsx</w:t>
      </w:r>
      <w:r w:rsidR="00395678">
        <w:rPr>
          <w:rStyle w:val="Strong"/>
          <w:b w:val="0"/>
          <w:bCs w:val="0"/>
        </w:rPr>
        <w:t>.</w:t>
      </w:r>
      <w:r w:rsidR="00882089">
        <w:rPr>
          <w:rStyle w:val="Strong"/>
          <w:b w:val="0"/>
          <w:bCs w:val="0"/>
        </w:rPr>
        <w:t xml:space="preserve"> googleLocations.py essentially takes the business hours from the hours sheet and parses each string to output a timing format following HH:MMAM-HH:MMPM into 7 different columns for each respective day </w:t>
      </w:r>
    </w:p>
    <w:p w14:paraId="6B8D745D" w14:textId="77777777" w:rsidR="00FD7726" w:rsidRDefault="00FD7726" w:rsidP="00FD7726">
      <w:pPr>
        <w:rPr>
          <w:lang w:val="fr-BE"/>
        </w:rPr>
      </w:pPr>
    </w:p>
    <w:p w14:paraId="7A50C32C" w14:textId="77777777" w:rsidR="00882089" w:rsidRDefault="00882089" w:rsidP="00FD7726">
      <w:pPr>
        <w:rPr>
          <w:lang w:val="fr-BE"/>
        </w:rPr>
      </w:pPr>
    </w:p>
    <w:p w14:paraId="209B28D6" w14:textId="718A19BF" w:rsidR="00FD7726" w:rsidRPr="00395678" w:rsidRDefault="00FD7726" w:rsidP="00395678">
      <w:pPr>
        <w:pStyle w:val="ListParagraph"/>
        <w:numPr>
          <w:ilvl w:val="1"/>
          <w:numId w:val="39"/>
        </w:numPr>
        <w:rPr>
          <w:rStyle w:val="Strong"/>
          <w:i/>
          <w:iCs/>
          <w:color w:val="1F497D" w:themeColor="text2"/>
          <w:sz w:val="24"/>
          <w:szCs w:val="24"/>
        </w:rPr>
      </w:pPr>
      <w:r>
        <w:rPr>
          <w:b/>
          <w:bCs/>
          <w:i/>
          <w:iCs/>
          <w:color w:val="1F497D" w:themeColor="text2"/>
          <w:sz w:val="24"/>
          <w:szCs w:val="24"/>
        </w:rPr>
        <w:lastRenderedPageBreak/>
        <w:t xml:space="preserve">Using </w:t>
      </w:r>
      <w:r w:rsidR="00395678">
        <w:rPr>
          <w:b/>
          <w:bCs/>
          <w:i/>
          <w:iCs/>
          <w:color w:val="1F497D" w:themeColor="text2"/>
          <w:sz w:val="24"/>
          <w:szCs w:val="24"/>
        </w:rPr>
        <w:t>UpdatedLocations.xlsx</w:t>
      </w:r>
    </w:p>
    <w:p w14:paraId="32FF5C25" w14:textId="44A9529E" w:rsidR="001D3DE0" w:rsidRPr="001D3DE0" w:rsidRDefault="00FD7726" w:rsidP="001D3DE0">
      <w:pPr>
        <w:ind w:left="360"/>
      </w:pPr>
      <w:r>
        <w:rPr>
          <w:rStyle w:val="Strong"/>
          <w:b w:val="0"/>
          <w:bCs w:val="0"/>
        </w:rPr>
        <w:t>Once</w:t>
      </w:r>
      <w:r w:rsidR="00C97BB5">
        <w:rPr>
          <w:rStyle w:val="Strong"/>
          <w:b w:val="0"/>
          <w:bCs w:val="0"/>
        </w:rPr>
        <w:t xml:space="preserve"> UpdatedLocations.xlsx </w:t>
      </w:r>
      <w:r w:rsidR="001D3DE0">
        <w:rPr>
          <w:rStyle w:val="Strong"/>
          <w:b w:val="0"/>
          <w:bCs w:val="0"/>
        </w:rPr>
        <w:t xml:space="preserve">is </w:t>
      </w:r>
      <w:r w:rsidR="00C97BB5">
        <w:rPr>
          <w:rStyle w:val="Strong"/>
          <w:b w:val="0"/>
          <w:bCs w:val="0"/>
        </w:rPr>
        <w:t>outputted</w:t>
      </w:r>
      <w:r w:rsidR="001D3DE0">
        <w:rPr>
          <w:rStyle w:val="Strong"/>
          <w:b w:val="0"/>
          <w:bCs w:val="0"/>
        </w:rPr>
        <w:t xml:space="preserve"> in the folder</w:t>
      </w:r>
      <w:r w:rsidR="00C97BB5">
        <w:rPr>
          <w:rStyle w:val="Strong"/>
          <w:b w:val="0"/>
          <w:bCs w:val="0"/>
        </w:rPr>
        <w:t xml:space="preserve">, open it, and it should contain all the information in </w:t>
      </w:r>
      <w:r w:rsidR="001D3DE0">
        <w:rPr>
          <w:rStyle w:val="Strong"/>
          <w:b w:val="0"/>
          <w:bCs w:val="0"/>
        </w:rPr>
        <w:t>the ‘</w:t>
      </w:r>
      <w:r w:rsidR="00C97BB5">
        <w:rPr>
          <w:rStyle w:val="Strong"/>
          <w:b w:val="0"/>
          <w:bCs w:val="0"/>
        </w:rPr>
        <w:t>hours</w:t>
      </w:r>
      <w:r w:rsidR="001D3DE0">
        <w:rPr>
          <w:rStyle w:val="Strong"/>
          <w:b w:val="0"/>
          <w:bCs w:val="0"/>
        </w:rPr>
        <w:t>’ sheet</w:t>
      </w:r>
      <w:r w:rsidR="00C97BB5">
        <w:rPr>
          <w:rStyle w:val="Strong"/>
          <w:b w:val="0"/>
          <w:bCs w:val="0"/>
        </w:rPr>
        <w:t xml:space="preserve">, but bolded. </w:t>
      </w:r>
      <w:r w:rsidR="00882089">
        <w:rPr>
          <w:rStyle w:val="Strong"/>
          <w:b w:val="0"/>
          <w:bCs w:val="0"/>
        </w:rPr>
        <w:t xml:space="preserve">As you will notice, now all the times listed under the columns Sunday-Saturday follow the format HH:MMAM-HH:MMPM as Google wants them to be. </w:t>
      </w:r>
      <w:r w:rsidR="00C97BB5">
        <w:rPr>
          <w:rStyle w:val="Strong"/>
          <w:b w:val="0"/>
          <w:bCs w:val="0"/>
        </w:rPr>
        <w:t xml:space="preserve">Copy the columns Sunday, Monday, Tuesday, Wednesday, Thursday, Friday, and Saturday, </w:t>
      </w:r>
      <w:r w:rsidR="001D3DE0">
        <w:rPr>
          <w:rStyle w:val="Strong"/>
          <w:b w:val="0"/>
          <w:bCs w:val="0"/>
        </w:rPr>
        <w:t xml:space="preserve">and clear all formats. </w:t>
      </w:r>
      <w:r w:rsidR="00882089">
        <w:rPr>
          <w:rStyle w:val="Strong"/>
          <w:b w:val="0"/>
          <w:bCs w:val="0"/>
        </w:rPr>
        <w:t>Then copy t</w:t>
      </w:r>
      <w:r w:rsidR="001D3DE0">
        <w:rPr>
          <w:rStyle w:val="Strong"/>
          <w:b w:val="0"/>
          <w:bCs w:val="0"/>
        </w:rPr>
        <w:t xml:space="preserve">hose columns </w:t>
      </w:r>
      <w:r w:rsidR="00882089">
        <w:rPr>
          <w:rStyle w:val="Strong"/>
          <w:b w:val="0"/>
          <w:bCs w:val="0"/>
        </w:rPr>
        <w:t xml:space="preserve">again </w:t>
      </w:r>
      <w:r w:rsidR="00C97BB5">
        <w:rPr>
          <w:rStyle w:val="Strong"/>
          <w:b w:val="0"/>
          <w:bCs w:val="0"/>
        </w:rPr>
        <w:t>and input them into columns W-AC of the ‘hours’ sheet. Once you input this, all the business hours in ‘sheet1’ will be filled accordingly using Excel code.</w:t>
      </w:r>
    </w:p>
    <w:p w14:paraId="51FA95D5" w14:textId="18B52B9D" w:rsidR="001D3DE0" w:rsidRPr="00395678" w:rsidRDefault="001D3DE0" w:rsidP="001D3DE0">
      <w:pPr>
        <w:pStyle w:val="ListParagraph"/>
        <w:numPr>
          <w:ilvl w:val="1"/>
          <w:numId w:val="39"/>
        </w:numPr>
        <w:rPr>
          <w:rStyle w:val="Strong"/>
          <w:i/>
          <w:iCs/>
          <w:color w:val="1F497D" w:themeColor="text2"/>
          <w:sz w:val="24"/>
          <w:szCs w:val="24"/>
        </w:rPr>
      </w:pPr>
      <w:r>
        <w:rPr>
          <w:b/>
          <w:bCs/>
          <w:i/>
          <w:iCs/>
          <w:color w:val="1F497D" w:themeColor="text2"/>
          <w:sz w:val="24"/>
          <w:szCs w:val="24"/>
        </w:rPr>
        <w:t xml:space="preserve">Using ‘sheet1’ </w:t>
      </w:r>
    </w:p>
    <w:p w14:paraId="6D767CA0" w14:textId="7D27ED70" w:rsidR="00BA5BE4" w:rsidRDefault="001D3DE0" w:rsidP="00BA5BE4">
      <w:pPr>
        <w:ind w:left="360"/>
        <w:rPr>
          <w:rStyle w:val="Strong"/>
          <w:b w:val="0"/>
          <w:bCs w:val="0"/>
        </w:rPr>
      </w:pPr>
      <w:r>
        <w:rPr>
          <w:rStyle w:val="Strong"/>
          <w:b w:val="0"/>
          <w:bCs w:val="0"/>
        </w:rPr>
        <w:t xml:space="preserve">Now that ‘sheet1’ contains all the information you need copy all the data in it and save it as a new Excel File. </w:t>
      </w:r>
      <w:r w:rsidR="00BA5BE4">
        <w:rPr>
          <w:rStyle w:val="Strong"/>
          <w:b w:val="0"/>
          <w:bCs w:val="0"/>
        </w:rPr>
        <w:t xml:space="preserve">Copy all the data in ‘sheet1’ with Ctrl + A, then right click and </w:t>
      </w:r>
      <w:r w:rsidR="00BA5BE4" w:rsidRPr="00BA5BE4">
        <w:rPr>
          <w:rStyle w:val="Strong"/>
        </w:rPr>
        <w:t>paste Values (V)</w:t>
      </w:r>
      <w:r w:rsidR="00BA5BE4">
        <w:rPr>
          <w:rStyle w:val="Strong"/>
          <w:b w:val="0"/>
          <w:bCs w:val="0"/>
        </w:rPr>
        <w:t xml:space="preserve"> into a new Excel File (if you don’t paste with values each cell will contain code). </w:t>
      </w:r>
      <w:r>
        <w:rPr>
          <w:rStyle w:val="Strong"/>
          <w:b w:val="0"/>
          <w:bCs w:val="0"/>
        </w:rPr>
        <w:t xml:space="preserve">Name </w:t>
      </w:r>
      <w:r w:rsidR="00BA5BE4">
        <w:rPr>
          <w:rStyle w:val="Strong"/>
          <w:b w:val="0"/>
          <w:bCs w:val="0"/>
        </w:rPr>
        <w:t>this file</w:t>
      </w:r>
      <w:r>
        <w:rPr>
          <w:rStyle w:val="Strong"/>
          <w:b w:val="0"/>
          <w:bCs w:val="0"/>
        </w:rPr>
        <w:t xml:space="preserve"> </w:t>
      </w:r>
      <w:r w:rsidR="00BA5BE4">
        <w:rPr>
          <w:rStyle w:val="Strong"/>
          <w:b w:val="0"/>
          <w:bCs w:val="0"/>
        </w:rPr>
        <w:t xml:space="preserve">with a name that is appropriate </w:t>
      </w:r>
      <w:r>
        <w:rPr>
          <w:rStyle w:val="Strong"/>
          <w:b w:val="0"/>
          <w:bCs w:val="0"/>
        </w:rPr>
        <w:t>with what locations you</w:t>
      </w:r>
      <w:r w:rsidR="00BA5BE4">
        <w:rPr>
          <w:rStyle w:val="Strong"/>
          <w:b w:val="0"/>
          <w:bCs w:val="0"/>
        </w:rPr>
        <w:t>’ve</w:t>
      </w:r>
      <w:r>
        <w:rPr>
          <w:rStyle w:val="Strong"/>
          <w:b w:val="0"/>
          <w:bCs w:val="0"/>
        </w:rPr>
        <w:t xml:space="preserve"> filtered. </w:t>
      </w:r>
      <w:r w:rsidR="00BA5BE4">
        <w:rPr>
          <w:rStyle w:val="Strong"/>
          <w:b w:val="0"/>
          <w:bCs w:val="0"/>
        </w:rPr>
        <w:t>I’ve left an example in the folder called “</w:t>
      </w:r>
      <w:r w:rsidR="00BA5BE4" w:rsidRPr="00BA5BE4">
        <w:rPr>
          <w:rStyle w:val="Strong"/>
        </w:rPr>
        <w:t>InNetwork, Active and under Maintenance.xlsx</w:t>
      </w:r>
      <w:r w:rsidR="00BA5BE4">
        <w:rPr>
          <w:rStyle w:val="Strong"/>
          <w:b w:val="0"/>
          <w:bCs w:val="0"/>
        </w:rPr>
        <w:t>”</w:t>
      </w:r>
    </w:p>
    <w:p w14:paraId="65D35F91" w14:textId="1854C25C" w:rsidR="00BA5BE4" w:rsidRPr="00395678" w:rsidRDefault="00BA5BE4" w:rsidP="00BA5BE4">
      <w:pPr>
        <w:pStyle w:val="ListParagraph"/>
        <w:numPr>
          <w:ilvl w:val="1"/>
          <w:numId w:val="39"/>
        </w:numPr>
        <w:rPr>
          <w:rStyle w:val="Strong"/>
          <w:i/>
          <w:iCs/>
          <w:color w:val="1F497D" w:themeColor="text2"/>
          <w:sz w:val="24"/>
          <w:szCs w:val="24"/>
        </w:rPr>
      </w:pPr>
      <w:r>
        <w:rPr>
          <w:b/>
          <w:bCs/>
          <w:i/>
          <w:iCs/>
          <w:color w:val="1F497D" w:themeColor="text2"/>
          <w:sz w:val="24"/>
          <w:szCs w:val="24"/>
        </w:rPr>
        <w:t>Uploading the document</w:t>
      </w:r>
    </w:p>
    <w:p w14:paraId="79062E37" w14:textId="45C42603" w:rsidR="00BA5BE4" w:rsidRPr="00BA5BE4" w:rsidRDefault="00BA5BE4" w:rsidP="00BA5BE4">
      <w:pPr>
        <w:ind w:left="360"/>
      </w:pPr>
      <w:r>
        <w:rPr>
          <w:rStyle w:val="Strong"/>
          <w:b w:val="0"/>
          <w:bCs w:val="0"/>
        </w:rPr>
        <w:t>Just to double check one more time, make sure that the new file aligns with Google’s Template. You can do this by checking the Excel file “Sample Final Google Template.xlsx” with the Excel file that you’ve saved. Now that it aligns, follow the steps in the preface to add the businesses into Google Business Manager in bulk</w:t>
      </w:r>
      <w:r w:rsidR="00AA5196">
        <w:rPr>
          <w:rStyle w:val="Strong"/>
          <w:b w:val="0"/>
          <w:bCs w:val="0"/>
        </w:rPr>
        <w:t xml:space="preserve">! </w:t>
      </w:r>
    </w:p>
    <w:p w14:paraId="5F694D9D" w14:textId="77777777" w:rsidR="00BA5BE4" w:rsidRPr="00BA5BE4" w:rsidRDefault="00BA5BE4" w:rsidP="00BA5BE4">
      <w:pPr>
        <w:ind w:left="360"/>
      </w:pPr>
    </w:p>
    <w:sectPr w:rsidR="00BA5BE4" w:rsidRPr="00BA5BE4" w:rsidSect="00B94F45">
      <w:footerReference w:type="default" r:id="rId28"/>
      <w:headerReference w:type="first" r:id="rId29"/>
      <w:footerReference w:type="first" r:id="rId30"/>
      <w:pgSz w:w="12240" w:h="15840" w:code="1"/>
      <w:pgMar w:top="720" w:right="720" w:bottom="720" w:left="720" w:header="720" w:footer="45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5B336" w14:textId="77777777" w:rsidR="0057079F" w:rsidRDefault="0057079F" w:rsidP="00211FE5">
      <w:r>
        <w:separator/>
      </w:r>
    </w:p>
  </w:endnote>
  <w:endnote w:type="continuationSeparator" w:id="0">
    <w:p w14:paraId="6154B260" w14:textId="77777777" w:rsidR="0057079F" w:rsidRDefault="0057079F" w:rsidP="00211FE5">
      <w:r>
        <w:continuationSeparator/>
      </w:r>
    </w:p>
  </w:endnote>
  <w:endnote w:type="continuationNotice" w:id="1">
    <w:p w14:paraId="441A7B66" w14:textId="77777777" w:rsidR="0057079F" w:rsidRDefault="0057079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ndale Mono">
    <w:charset w:val="00"/>
    <w:family w:val="swiss"/>
    <w:pitch w:val="fixed"/>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Palatino">
    <w:altName w:val="Book Antiqua"/>
    <w:charset w:val="00"/>
    <w:family w:val="roman"/>
    <w:pitch w:val="variable"/>
    <w:sig w:usb0="00000007" w:usb1="00000000" w:usb2="00000000" w:usb3="00000000" w:csb0="00000093" w:csb1="00000000"/>
  </w:font>
  <w:font w:name="Stone Serif">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Newfoundland">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4DB09" w14:textId="3E2928BA" w:rsidR="00C356F6" w:rsidRDefault="00C356F6" w:rsidP="00211FE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8A6B5A">
      <w:rPr>
        <w:rStyle w:val="PageNumber"/>
        <w:noProof/>
      </w:rPr>
      <w:t>2</w:t>
    </w:r>
    <w:r>
      <w:rPr>
        <w:rStyle w:val="PageNumber"/>
      </w:rPr>
      <w:fldChar w:fldCharType="end"/>
    </w:r>
  </w:p>
  <w:p w14:paraId="4C53E4A6" w14:textId="77777777" w:rsidR="00C356F6" w:rsidRDefault="00C356F6" w:rsidP="00211F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25"/>
      <w:gridCol w:w="5873"/>
      <w:gridCol w:w="1440"/>
    </w:tblGrid>
    <w:tr w:rsidR="00C356F6" w:rsidRPr="00C50019" w14:paraId="74A1B4CB" w14:textId="77777777" w:rsidTr="00CF1AF6">
      <w:tc>
        <w:tcPr>
          <w:tcW w:w="3325" w:type="dxa"/>
        </w:tcPr>
        <w:p w14:paraId="0D975075" w14:textId="3588CBBF" w:rsidR="00C356F6" w:rsidRPr="00CF1AF6" w:rsidRDefault="00C356F6" w:rsidP="00211FE5">
          <w:pPr>
            <w:pStyle w:val="TableContent"/>
            <w:rPr>
              <w:sz w:val="16"/>
            </w:rPr>
          </w:pPr>
          <w:r w:rsidRPr="00CF1AF6">
            <w:rPr>
              <w:sz w:val="16"/>
            </w:rPr>
            <w:t>Biometrics4ALL, Inc. Confidential &amp; Proprietary</w:t>
          </w:r>
        </w:p>
      </w:tc>
      <w:tc>
        <w:tcPr>
          <w:tcW w:w="5873" w:type="dxa"/>
        </w:tcPr>
        <w:p w14:paraId="00F653A0" w14:textId="5B05320A" w:rsidR="00C356F6" w:rsidRPr="00CF1AF6" w:rsidRDefault="00C356F6" w:rsidP="0069165F">
          <w:pPr>
            <w:pStyle w:val="TableContent"/>
            <w:rPr>
              <w:sz w:val="16"/>
            </w:rPr>
          </w:pPr>
          <w:r w:rsidRPr="00CF1AF6">
            <w:rPr>
              <w:sz w:val="16"/>
            </w:rPr>
            <w:t xml:space="preserve">File Name: </w:t>
          </w:r>
          <w:r w:rsidRPr="00CF1AF6">
            <w:rPr>
              <w:sz w:val="16"/>
            </w:rPr>
            <w:fldChar w:fldCharType="begin"/>
          </w:r>
          <w:r w:rsidRPr="00F42733">
            <w:rPr>
              <w:noProof/>
              <w:sz w:val="16"/>
            </w:rPr>
            <w:instrText xml:space="preserve"> FILENAME  </w:instrText>
          </w:r>
          <w:r w:rsidRPr="00CF1AF6">
            <w:rPr>
              <w:sz w:val="16"/>
            </w:rPr>
            <w:fldChar w:fldCharType="separate"/>
          </w:r>
          <w:r w:rsidR="0094366D">
            <w:rPr>
              <w:noProof/>
              <w:sz w:val="16"/>
            </w:rPr>
            <w:t>LS4G Cabinet Assembly Manual 6.0.0.docx</w:t>
          </w:r>
          <w:r w:rsidRPr="00CF1AF6">
            <w:rPr>
              <w:sz w:val="16"/>
            </w:rPr>
            <w:fldChar w:fldCharType="end"/>
          </w:r>
        </w:p>
      </w:tc>
      <w:tc>
        <w:tcPr>
          <w:tcW w:w="1440" w:type="dxa"/>
        </w:tcPr>
        <w:p w14:paraId="04F2E0AB" w14:textId="3B37D891" w:rsidR="00C356F6" w:rsidRPr="00CF1AF6" w:rsidRDefault="00C356F6" w:rsidP="00211FE5">
          <w:pPr>
            <w:pStyle w:val="TableContent"/>
            <w:rPr>
              <w:sz w:val="16"/>
            </w:rPr>
          </w:pPr>
          <w:r w:rsidRPr="00CF1AF6">
            <w:rPr>
              <w:sz w:val="16"/>
            </w:rPr>
            <w:t xml:space="preserve">Page: </w:t>
          </w:r>
          <w:r w:rsidRPr="00CF1AF6">
            <w:rPr>
              <w:rStyle w:val="PageNumber"/>
              <w:sz w:val="16"/>
            </w:rPr>
            <w:fldChar w:fldCharType="begin"/>
          </w:r>
          <w:r w:rsidRPr="00CF1AF6">
            <w:rPr>
              <w:rStyle w:val="PageNumber"/>
              <w:sz w:val="16"/>
            </w:rPr>
            <w:instrText xml:space="preserve"> PAGE </w:instrText>
          </w:r>
          <w:r w:rsidRPr="00CF1AF6">
            <w:rPr>
              <w:rStyle w:val="PageNumber"/>
              <w:sz w:val="16"/>
            </w:rPr>
            <w:fldChar w:fldCharType="separate"/>
          </w:r>
          <w:r w:rsidR="00AD7051">
            <w:rPr>
              <w:rStyle w:val="PageNumber"/>
              <w:noProof/>
              <w:sz w:val="16"/>
            </w:rPr>
            <w:t>4</w:t>
          </w:r>
          <w:r w:rsidRPr="00CF1AF6">
            <w:rPr>
              <w:rStyle w:val="PageNumber"/>
              <w:sz w:val="16"/>
            </w:rPr>
            <w:fldChar w:fldCharType="end"/>
          </w:r>
          <w:r w:rsidRPr="00CF1AF6">
            <w:rPr>
              <w:rStyle w:val="PageNumber"/>
              <w:sz w:val="16"/>
            </w:rPr>
            <w:t xml:space="preserve"> of </w:t>
          </w:r>
          <w:r w:rsidRPr="00CF1AF6">
            <w:rPr>
              <w:rStyle w:val="PageNumber"/>
              <w:sz w:val="16"/>
            </w:rPr>
            <w:fldChar w:fldCharType="begin"/>
          </w:r>
          <w:r w:rsidRPr="00CF1AF6">
            <w:rPr>
              <w:rStyle w:val="PageNumber"/>
              <w:sz w:val="16"/>
            </w:rPr>
            <w:instrText xml:space="preserve"> NUMPAGES </w:instrText>
          </w:r>
          <w:r w:rsidRPr="00CF1AF6">
            <w:rPr>
              <w:rStyle w:val="PageNumber"/>
              <w:sz w:val="16"/>
            </w:rPr>
            <w:fldChar w:fldCharType="separate"/>
          </w:r>
          <w:r w:rsidR="00AD7051">
            <w:rPr>
              <w:rStyle w:val="PageNumber"/>
              <w:noProof/>
              <w:sz w:val="16"/>
            </w:rPr>
            <w:t>15</w:t>
          </w:r>
          <w:r w:rsidRPr="00CF1AF6">
            <w:rPr>
              <w:rStyle w:val="PageNumber"/>
              <w:sz w:val="16"/>
            </w:rPr>
            <w:fldChar w:fldCharType="end"/>
          </w:r>
        </w:p>
      </w:tc>
    </w:tr>
  </w:tbl>
  <w:p w14:paraId="7AA1CFAE" w14:textId="77777777" w:rsidR="00C356F6" w:rsidRDefault="00C356F6" w:rsidP="00211F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05"/>
      <w:gridCol w:w="5693"/>
      <w:gridCol w:w="1800"/>
    </w:tblGrid>
    <w:tr w:rsidR="00C356F6" w:rsidRPr="000A42BE" w14:paraId="670F7270" w14:textId="77777777" w:rsidTr="00CF1AF6">
      <w:tc>
        <w:tcPr>
          <w:tcW w:w="3505" w:type="dxa"/>
        </w:tcPr>
        <w:p w14:paraId="5F04586E" w14:textId="77777777" w:rsidR="00C356F6" w:rsidRPr="00062167" w:rsidRDefault="00C356F6" w:rsidP="00211FE5">
          <w:pPr>
            <w:pStyle w:val="TableContent"/>
            <w:rPr>
              <w:sz w:val="16"/>
            </w:rPr>
          </w:pPr>
          <w:r w:rsidRPr="00062167">
            <w:rPr>
              <w:sz w:val="16"/>
            </w:rPr>
            <w:t>Biometrics4ALL, Inc. Confidential &amp; Proprietary</w:t>
          </w:r>
        </w:p>
      </w:tc>
      <w:tc>
        <w:tcPr>
          <w:tcW w:w="5693" w:type="dxa"/>
        </w:tcPr>
        <w:p w14:paraId="44C1676D" w14:textId="2E60C9E9" w:rsidR="00C356F6" w:rsidRPr="00062167" w:rsidRDefault="00C356F6" w:rsidP="00C51E8C">
          <w:pPr>
            <w:pStyle w:val="TableContent"/>
            <w:rPr>
              <w:noProof/>
              <w:sz w:val="16"/>
            </w:rPr>
          </w:pPr>
          <w:r w:rsidRPr="00062167">
            <w:rPr>
              <w:sz w:val="16"/>
            </w:rPr>
            <w:t xml:space="preserve">File Name: </w:t>
          </w:r>
          <w:r w:rsidRPr="00062167">
            <w:rPr>
              <w:noProof/>
              <w:sz w:val="16"/>
            </w:rPr>
            <w:fldChar w:fldCharType="begin"/>
          </w:r>
          <w:r w:rsidRPr="00062167">
            <w:rPr>
              <w:noProof/>
              <w:sz w:val="16"/>
            </w:rPr>
            <w:instrText xml:space="preserve"> FILENAME  </w:instrText>
          </w:r>
          <w:r w:rsidRPr="00062167">
            <w:rPr>
              <w:noProof/>
              <w:sz w:val="16"/>
            </w:rPr>
            <w:fldChar w:fldCharType="separate"/>
          </w:r>
          <w:r w:rsidR="0094366D">
            <w:rPr>
              <w:noProof/>
              <w:sz w:val="16"/>
            </w:rPr>
            <w:t>LS4G Cabinet Assembly Manual 6.0.0.docx</w:t>
          </w:r>
          <w:r w:rsidRPr="00062167">
            <w:rPr>
              <w:noProof/>
              <w:sz w:val="16"/>
            </w:rPr>
            <w:fldChar w:fldCharType="end"/>
          </w:r>
        </w:p>
      </w:tc>
      <w:tc>
        <w:tcPr>
          <w:tcW w:w="1800" w:type="dxa"/>
        </w:tcPr>
        <w:p w14:paraId="4AA996EA" w14:textId="77777777" w:rsidR="00C356F6" w:rsidRPr="00062167" w:rsidRDefault="00C356F6" w:rsidP="00211FE5">
          <w:pPr>
            <w:pStyle w:val="TableContent"/>
            <w:rPr>
              <w:sz w:val="16"/>
            </w:rPr>
          </w:pPr>
          <w:r w:rsidRPr="00062167">
            <w:rPr>
              <w:sz w:val="16"/>
            </w:rPr>
            <w:t>Cover Page</w:t>
          </w:r>
        </w:p>
      </w:tc>
    </w:tr>
  </w:tbl>
  <w:p w14:paraId="56A60DF3" w14:textId="126F7A1C" w:rsidR="00C356F6" w:rsidRPr="00F4718C" w:rsidRDefault="00C356F6" w:rsidP="00211F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6487" w14:textId="4423EEB1" w:rsidR="0095420D" w:rsidRDefault="0095420D" w:rsidP="00146C4E">
    <w:pPr>
      <w:pStyle w:val="Default"/>
      <w:rPr>
        <w:bCs/>
        <w:sz w:val="16"/>
        <w:szCs w:val="16"/>
      </w:rPr>
    </w:pPr>
    <w:r w:rsidRPr="0095420D">
      <w:rPr>
        <w:bCs/>
        <w:noProof/>
      </w:rPr>
      <w:drawing>
        <wp:anchor distT="0" distB="0" distL="114300" distR="114300" simplePos="0" relativeHeight="251664384" behindDoc="1" locked="0" layoutInCell="1" allowOverlap="1" wp14:anchorId="551F8220" wp14:editId="76256321">
          <wp:simplePos x="0" y="0"/>
          <wp:positionH relativeFrom="column">
            <wp:posOffset>2317750</wp:posOffset>
          </wp:positionH>
          <wp:positionV relativeFrom="paragraph">
            <wp:posOffset>22648</wp:posOffset>
          </wp:positionV>
          <wp:extent cx="2273300" cy="516255"/>
          <wp:effectExtent l="0" t="0" r="0" b="0"/>
          <wp:wrapNone/>
          <wp:docPr id="1843745272" name="Picture 1843745272" descr="Logo with Reflection_Low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with Reflection_Low_Res"/>
                  <pic:cNvPicPr>
                    <a:picLocks noChangeAspect="1" noChangeArrowheads="1"/>
                  </pic:cNvPicPr>
                </pic:nvPicPr>
                <pic:blipFill>
                  <a:blip r:embed="rId1"/>
                  <a:srcRect/>
                  <a:stretch>
                    <a:fillRect/>
                  </a:stretch>
                </pic:blipFill>
                <pic:spPr bwMode="auto">
                  <a:xfrm>
                    <a:off x="0" y="0"/>
                    <a:ext cx="2273300" cy="516255"/>
                  </a:xfrm>
                  <a:prstGeom prst="rect">
                    <a:avLst/>
                  </a:prstGeom>
                  <a:noFill/>
                  <a:ln w="9525">
                    <a:noFill/>
                    <a:miter lim="800000"/>
                    <a:headEnd/>
                    <a:tailEnd/>
                  </a:ln>
                </pic:spPr>
              </pic:pic>
            </a:graphicData>
          </a:graphic>
        </wp:anchor>
      </w:drawing>
    </w:r>
  </w:p>
  <w:p w14:paraId="269C54D6" w14:textId="77777777" w:rsidR="0095420D" w:rsidRDefault="0095420D" w:rsidP="00146C4E">
    <w:pPr>
      <w:pStyle w:val="Default"/>
      <w:rPr>
        <w:bCs/>
        <w:sz w:val="16"/>
        <w:szCs w:val="16"/>
      </w:rPr>
    </w:pPr>
  </w:p>
  <w:p w14:paraId="2EC18A66" w14:textId="6A578CBF" w:rsidR="0095420D" w:rsidRDefault="00242EBD" w:rsidP="00146C4E">
    <w:pPr>
      <w:pStyle w:val="Default"/>
      <w:rPr>
        <w:bCs/>
        <w:sz w:val="16"/>
        <w:szCs w:val="16"/>
      </w:rPr>
    </w:pPr>
    <w:r>
      <w:rPr>
        <w:bCs/>
        <w:noProof/>
        <w:sz w:val="16"/>
        <w:szCs w:val="16"/>
      </w:rPr>
      <w:pict w14:anchorId="70CBA3E6">
        <v:line id="_x0000_s1025" style="position:absolute;flip:y;z-index:251663360;mso-position-horizontal-relative:text;mso-position-vertical-relative:text" from="-36.3pt,11pt" to="575.7pt,11pt" strokeweight=".5pt">
          <w10:wrap type="square"/>
        </v:line>
      </w:pict>
    </w:r>
  </w:p>
  <w:p w14:paraId="1F391FDC" w14:textId="7400935B" w:rsidR="009013DF" w:rsidRPr="0095420D" w:rsidRDefault="009013DF" w:rsidP="0095420D">
    <w:pPr>
      <w:pStyle w:val="Default"/>
      <w:tabs>
        <w:tab w:val="left" w:pos="7380"/>
      </w:tabs>
      <w:rPr>
        <w:bCs/>
        <w:sz w:val="16"/>
        <w:szCs w:val="16"/>
      </w:rPr>
    </w:pPr>
    <w:r w:rsidRPr="0095420D">
      <w:rPr>
        <w:bCs/>
        <w:sz w:val="16"/>
        <w:szCs w:val="16"/>
      </w:rPr>
      <w:t xml:space="preserve">LS4G User’s Manual – </w:t>
    </w:r>
    <w:r w:rsidR="0095420D" w:rsidRPr="0095420D">
      <w:rPr>
        <w:bCs/>
        <w:sz w:val="16"/>
        <w:szCs w:val="16"/>
      </w:rPr>
      <w:t xml:space="preserve">2023 </w:t>
    </w:r>
    <w:r w:rsidRPr="0095420D">
      <w:rPr>
        <w:bCs/>
        <w:sz w:val="16"/>
        <w:szCs w:val="16"/>
      </w:rPr>
      <w:t xml:space="preserve">Power </w:t>
    </w:r>
    <w:r w:rsidR="006E64AF" w:rsidRPr="0095420D">
      <w:rPr>
        <w:bCs/>
        <w:sz w:val="16"/>
        <w:szCs w:val="16"/>
      </w:rPr>
      <w:t>Cabinet</w:t>
    </w:r>
    <w:r w:rsidR="0095420D">
      <w:rPr>
        <w:bCs/>
        <w:sz w:val="16"/>
        <w:szCs w:val="16"/>
      </w:rPr>
      <w:tab/>
    </w:r>
    <w:r w:rsidRPr="0095420D">
      <w:rPr>
        <w:bCs/>
        <w:sz w:val="16"/>
        <w:szCs w:val="16"/>
      </w:rPr>
      <w:t>Biometrics4ALL, Inc. Copyright® 20</w:t>
    </w:r>
    <w:r w:rsidR="00F3480C" w:rsidRPr="0095420D">
      <w:rPr>
        <w:bCs/>
        <w:sz w:val="16"/>
        <w:szCs w:val="16"/>
      </w:rPr>
      <w:t>05 - Present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5780E" w14:textId="2C4C6C92" w:rsidR="009013DF" w:rsidRPr="00A651F5" w:rsidRDefault="009013DF" w:rsidP="00146C4E">
    <w:pPr>
      <w:pStyle w:val="Default"/>
      <w:rPr>
        <w:b/>
        <w:sz w:val="16"/>
        <w:szCs w:val="16"/>
      </w:rPr>
    </w:pPr>
    <w:r>
      <w:rPr>
        <w:noProof/>
      </w:rPr>
      <w:drawing>
        <wp:anchor distT="0" distB="0" distL="114300" distR="114300" simplePos="0" relativeHeight="251666432" behindDoc="0" locked="0" layoutInCell="1" allowOverlap="1" wp14:anchorId="70D05F81" wp14:editId="04ECBC45">
          <wp:simplePos x="0" y="0"/>
          <wp:positionH relativeFrom="column">
            <wp:posOffset>3995420</wp:posOffset>
          </wp:positionH>
          <wp:positionV relativeFrom="paragraph">
            <wp:posOffset>-46990</wp:posOffset>
          </wp:positionV>
          <wp:extent cx="2273300" cy="516255"/>
          <wp:effectExtent l="19050" t="0" r="0" b="0"/>
          <wp:wrapNone/>
          <wp:docPr id="1871893554" name="Picture 1871893554" descr="Logo with Reflection_Low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 with Reflection_Low_Res"/>
                  <pic:cNvPicPr>
                    <a:picLocks noChangeAspect="1" noChangeArrowheads="1"/>
                  </pic:cNvPicPr>
                </pic:nvPicPr>
                <pic:blipFill>
                  <a:blip r:embed="rId1"/>
                  <a:srcRect/>
                  <a:stretch>
                    <a:fillRect/>
                  </a:stretch>
                </pic:blipFill>
                <pic:spPr bwMode="auto">
                  <a:xfrm>
                    <a:off x="0" y="0"/>
                    <a:ext cx="2273300" cy="516255"/>
                  </a:xfrm>
                  <a:prstGeom prst="rect">
                    <a:avLst/>
                  </a:prstGeom>
                  <a:noFill/>
                  <a:ln w="9525">
                    <a:noFill/>
                    <a:miter lim="800000"/>
                    <a:headEnd/>
                    <a:tailEnd/>
                  </a:ln>
                </pic:spPr>
              </pic:pic>
            </a:graphicData>
          </a:graphic>
        </wp:anchor>
      </w:drawing>
    </w:r>
    <w:r w:rsidR="00242EBD">
      <w:rPr>
        <w:b/>
        <w:noProof/>
        <w:sz w:val="16"/>
        <w:szCs w:val="16"/>
      </w:rPr>
      <w:pict w14:anchorId="4F5BAB62">
        <v:line id="_x0000_s1026" style="position:absolute;flip:y;z-index:251665408;mso-position-horizontal-relative:text;mso-position-vertical-relative:text" from="-54pt,-3.7pt" to="557.7pt,-3.7pt" strokeweight=".5pt">
          <w10:wrap type="square"/>
        </v:line>
      </w:pict>
    </w:r>
    <w:r w:rsidRPr="00A651F5">
      <w:rPr>
        <w:b/>
        <w:sz w:val="16"/>
        <w:szCs w:val="16"/>
      </w:rPr>
      <w:t xml:space="preserve">LS4G User’s Manual – </w:t>
    </w:r>
    <w:r>
      <w:rPr>
        <w:b/>
        <w:sz w:val="16"/>
        <w:szCs w:val="16"/>
      </w:rPr>
      <w:t xml:space="preserve">Power </w:t>
    </w:r>
    <w:r w:rsidR="006E64AF">
      <w:rPr>
        <w:b/>
        <w:sz w:val="16"/>
        <w:szCs w:val="16"/>
      </w:rPr>
      <w:t>Cabinet</w:t>
    </w:r>
    <w:r w:rsidRPr="00A651F5">
      <w:rPr>
        <w:b/>
        <w:bCs/>
        <w:sz w:val="38"/>
        <w:szCs w:val="38"/>
      </w:rPr>
      <w:t xml:space="preserve"> </w:t>
    </w:r>
    <w:r w:rsidRPr="00A651F5">
      <w:rPr>
        <w:b/>
        <w:sz w:val="16"/>
        <w:szCs w:val="16"/>
      </w:rPr>
      <w:t>(Version 1.0.1)</w:t>
    </w:r>
  </w:p>
  <w:p w14:paraId="5ECB7C16" w14:textId="77777777" w:rsidR="009013DF" w:rsidRPr="00A651F5" w:rsidRDefault="009013DF" w:rsidP="00146C4E">
    <w:pPr>
      <w:pStyle w:val="Footer"/>
      <w:tabs>
        <w:tab w:val="clear" w:pos="8640"/>
        <w:tab w:val="right" w:pos="10440"/>
      </w:tabs>
      <w:snapToGrid w:val="0"/>
      <w:rPr>
        <w:rFonts w:ascii="Calibri" w:hAnsi="Calibri"/>
        <w:b/>
        <w:sz w:val="16"/>
        <w:szCs w:val="16"/>
      </w:rPr>
    </w:pPr>
    <w:r w:rsidRPr="00A651F5">
      <w:rPr>
        <w:rFonts w:ascii="Calibri" w:hAnsi="Calibri"/>
        <w:b/>
        <w:sz w:val="16"/>
        <w:szCs w:val="16"/>
      </w:rPr>
      <w:t>Biometrics4ALL, Inc. Copyright® 201</w:t>
    </w:r>
    <w:r>
      <w:rPr>
        <w:rFonts w:ascii="Calibri" w:hAnsi="Calibri"/>
        <w:b/>
        <w:sz w:val="16"/>
        <w:szCs w:val="16"/>
      </w:rPr>
      <w:t>1</w:t>
    </w:r>
  </w:p>
  <w:p w14:paraId="3F645160" w14:textId="77777777" w:rsidR="009013DF" w:rsidRPr="008E1D0C" w:rsidRDefault="009013DF" w:rsidP="00146C4E">
    <w:pPr>
      <w:pStyle w:val="Footer"/>
      <w:snapToGrid w:val="0"/>
      <w:rPr>
        <w:rFonts w:ascii="Calibri" w:hAnsi="Calibri"/>
        <w:b/>
        <w:sz w:val="16"/>
        <w:szCs w:val="16"/>
      </w:rPr>
    </w:pPr>
    <w:r w:rsidRPr="00A651F5">
      <w:rPr>
        <w:rFonts w:ascii="Calibri" w:hAnsi="Calibri"/>
        <w:b/>
        <w:sz w:val="16"/>
        <w:szCs w:val="16"/>
      </w:rPr>
      <w:t xml:space="preserve">Page: </w:t>
    </w:r>
    <w:r w:rsidRPr="00A651F5">
      <w:rPr>
        <w:rStyle w:val="PageNumber"/>
        <w:rFonts w:ascii="Calibri" w:hAnsi="Calibri"/>
        <w:b/>
        <w:sz w:val="16"/>
        <w:szCs w:val="16"/>
      </w:rPr>
      <w:fldChar w:fldCharType="begin"/>
    </w:r>
    <w:r w:rsidRPr="00A651F5">
      <w:rPr>
        <w:rStyle w:val="PageNumber"/>
        <w:rFonts w:ascii="Calibri" w:hAnsi="Calibri"/>
        <w:b/>
        <w:sz w:val="16"/>
        <w:szCs w:val="16"/>
      </w:rPr>
      <w:instrText xml:space="preserve"> PAGE </w:instrText>
    </w:r>
    <w:r w:rsidRPr="00A651F5">
      <w:rPr>
        <w:rStyle w:val="PageNumber"/>
        <w:rFonts w:ascii="Calibri" w:hAnsi="Calibri"/>
        <w:b/>
        <w:sz w:val="16"/>
        <w:szCs w:val="16"/>
      </w:rPr>
      <w:fldChar w:fldCharType="separate"/>
    </w:r>
    <w:r>
      <w:rPr>
        <w:rStyle w:val="PageNumber"/>
        <w:rFonts w:ascii="Calibri" w:hAnsi="Calibri"/>
        <w:b/>
        <w:noProof/>
        <w:sz w:val="16"/>
        <w:szCs w:val="16"/>
      </w:rPr>
      <w:t>1</w:t>
    </w:r>
    <w:r w:rsidRPr="00A651F5">
      <w:rPr>
        <w:rStyle w:val="PageNumber"/>
        <w:rFonts w:ascii="Calibri" w:hAnsi="Calibri"/>
        <w:b/>
        <w:sz w:val="16"/>
        <w:szCs w:val="16"/>
      </w:rPr>
      <w:fldChar w:fldCharType="end"/>
    </w:r>
    <w:r w:rsidRPr="00A651F5">
      <w:rPr>
        <w:rStyle w:val="PageNumber"/>
        <w:rFonts w:ascii="Calibri" w:hAnsi="Calibri"/>
        <w:b/>
        <w:sz w:val="16"/>
        <w:szCs w:val="16"/>
      </w:rPr>
      <w:t xml:space="preserve"> of </w:t>
    </w:r>
    <w:r w:rsidRPr="00A651F5">
      <w:rPr>
        <w:rStyle w:val="PageNumber"/>
        <w:rFonts w:ascii="Calibri" w:hAnsi="Calibri"/>
        <w:b/>
        <w:sz w:val="16"/>
        <w:szCs w:val="16"/>
      </w:rPr>
      <w:fldChar w:fldCharType="begin"/>
    </w:r>
    <w:r w:rsidRPr="00A651F5">
      <w:rPr>
        <w:rStyle w:val="PageNumber"/>
        <w:rFonts w:ascii="Calibri" w:hAnsi="Calibri"/>
        <w:b/>
        <w:sz w:val="16"/>
        <w:szCs w:val="16"/>
      </w:rPr>
      <w:instrText xml:space="preserve"> NUMPAGES </w:instrText>
    </w:r>
    <w:r w:rsidRPr="00A651F5">
      <w:rPr>
        <w:rStyle w:val="PageNumber"/>
        <w:rFonts w:ascii="Calibri" w:hAnsi="Calibri"/>
        <w:b/>
        <w:sz w:val="16"/>
        <w:szCs w:val="16"/>
      </w:rPr>
      <w:fldChar w:fldCharType="separate"/>
    </w:r>
    <w:r>
      <w:rPr>
        <w:rStyle w:val="PageNumber"/>
        <w:rFonts w:ascii="Calibri" w:hAnsi="Calibri"/>
        <w:b/>
        <w:noProof/>
        <w:sz w:val="16"/>
        <w:szCs w:val="16"/>
      </w:rPr>
      <w:t>8</w:t>
    </w:r>
    <w:r w:rsidRPr="00A651F5">
      <w:rPr>
        <w:rStyle w:val="PageNumber"/>
        <w:rFonts w:ascii="Calibri" w:hAnsi="Calibri"/>
        <w:b/>
        <w:sz w:val="16"/>
        <w:szCs w:val="16"/>
      </w:rPr>
      <w:fldChar w:fldCharType="end"/>
    </w:r>
  </w:p>
  <w:p w14:paraId="0692B39C" w14:textId="77777777" w:rsidR="009013DF" w:rsidRDefault="009013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45655" w14:textId="77777777" w:rsidR="0057079F" w:rsidRDefault="0057079F" w:rsidP="00211FE5">
      <w:r>
        <w:separator/>
      </w:r>
    </w:p>
  </w:footnote>
  <w:footnote w:type="continuationSeparator" w:id="0">
    <w:p w14:paraId="143C250B" w14:textId="77777777" w:rsidR="0057079F" w:rsidRDefault="0057079F" w:rsidP="00211FE5">
      <w:r>
        <w:continuationSeparator/>
      </w:r>
    </w:p>
  </w:footnote>
  <w:footnote w:type="continuationNotice" w:id="1">
    <w:p w14:paraId="7796844C" w14:textId="77777777" w:rsidR="0057079F" w:rsidRDefault="0057079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A4677" w14:textId="77777777" w:rsidR="00C356F6" w:rsidRPr="00631573" w:rsidRDefault="00C356F6" w:rsidP="00211FE5">
    <w:pPr>
      <w:pStyle w:val="Header"/>
    </w:pPr>
    <w:r>
      <w:rPr>
        <w:noProof/>
      </w:rPr>
      <w:drawing>
        <wp:anchor distT="0" distB="0" distL="114300" distR="114300" simplePos="0" relativeHeight="251660288" behindDoc="0" locked="0" layoutInCell="1" allowOverlap="1" wp14:anchorId="2723E617" wp14:editId="273ED5ED">
          <wp:simplePos x="0" y="0"/>
          <wp:positionH relativeFrom="column">
            <wp:posOffset>3994390</wp:posOffset>
          </wp:positionH>
          <wp:positionV relativeFrom="paragraph">
            <wp:posOffset>-108025</wp:posOffset>
          </wp:positionV>
          <wp:extent cx="2960370" cy="670560"/>
          <wp:effectExtent l="0" t="0" r="0" b="0"/>
          <wp:wrapNone/>
          <wp:docPr id="27" name="Picture 27" descr="Logo with 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with Reflec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0370" cy="670560"/>
                  </a:xfrm>
                  <a:prstGeom prst="rect">
                    <a:avLst/>
                  </a:prstGeom>
                  <a:noFill/>
                  <a:ln>
                    <a:noFill/>
                  </a:ln>
                </pic:spPr>
              </pic:pic>
            </a:graphicData>
          </a:graphic>
        </wp:anchor>
      </w:drawing>
    </w:r>
  </w:p>
  <w:p w14:paraId="5DCE2695" w14:textId="77777777" w:rsidR="00C356F6" w:rsidRDefault="00C356F6" w:rsidP="00211FE5">
    <w:pPr>
      <w:pStyle w:val="Header"/>
    </w:pPr>
    <w:r>
      <w:rPr>
        <w:noProof/>
      </w:rPr>
      <mc:AlternateContent>
        <mc:Choice Requires="wps">
          <w:drawing>
            <wp:anchor distT="4294967294" distB="4294967294" distL="114300" distR="114300" simplePos="0" relativeHeight="251656192" behindDoc="0" locked="0" layoutInCell="1" allowOverlap="1" wp14:anchorId="30A1A935" wp14:editId="44E5345D">
              <wp:simplePos x="0" y="0"/>
              <wp:positionH relativeFrom="column">
                <wp:posOffset>-464185</wp:posOffset>
              </wp:positionH>
              <wp:positionV relativeFrom="paragraph">
                <wp:posOffset>171449</wp:posOffset>
              </wp:positionV>
              <wp:extent cx="7772400" cy="0"/>
              <wp:effectExtent l="0" t="0" r="19050" b="190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19050">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v:line id="Line 1" style="position:absolute;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spid="_x0000_s1026" strokecolor="#669" strokeweight="1.5pt" from="-36.55pt,13.5pt" to="575.45pt,13.5pt" w14:anchorId="5D076D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"/>
          </w:pict>
        </mc:Fallback>
      </mc:AlternateContent>
    </w:r>
  </w:p>
  <w:p w14:paraId="48AB1CF0" w14:textId="77777777" w:rsidR="00C356F6" w:rsidRDefault="00C356F6" w:rsidP="00211FE5">
    <w:pPr>
      <w:pStyle w:val="Header"/>
    </w:pPr>
  </w:p>
  <w:p w14:paraId="6781F1DC" w14:textId="77777777" w:rsidR="00C356F6" w:rsidRDefault="00C356F6" w:rsidP="00211FE5">
    <w:pPr>
      <w:pStyle w:val="Header"/>
    </w:pPr>
  </w:p>
  <w:p w14:paraId="7F287A7B" w14:textId="77777777" w:rsidR="00C356F6" w:rsidRDefault="00C356F6" w:rsidP="00211FE5">
    <w:pPr>
      <w:pStyle w:val="Header"/>
    </w:pPr>
  </w:p>
  <w:p w14:paraId="4EEFC0A9" w14:textId="77777777" w:rsidR="00C356F6" w:rsidRPr="00073DFF" w:rsidRDefault="00C356F6" w:rsidP="00211F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0CDE2" w14:textId="77777777" w:rsidR="009013DF" w:rsidRDefault="009013DF">
    <w:pPr>
      <w:pStyle w:val="Header"/>
    </w:pPr>
    <w:r>
      <w:rPr>
        <w:noProof/>
      </w:rPr>
      <w:drawing>
        <wp:anchor distT="0" distB="0" distL="114300" distR="114300" simplePos="0" relativeHeight="251662336" behindDoc="0" locked="0" layoutInCell="1" allowOverlap="1" wp14:anchorId="25A88ACF" wp14:editId="7BB20D48">
          <wp:simplePos x="0" y="0"/>
          <wp:positionH relativeFrom="column">
            <wp:posOffset>-98232</wp:posOffset>
          </wp:positionH>
          <wp:positionV relativeFrom="paragraph">
            <wp:posOffset>-178904</wp:posOffset>
          </wp:positionV>
          <wp:extent cx="2795712" cy="635606"/>
          <wp:effectExtent l="0" t="0" r="5080" b="0"/>
          <wp:wrapNone/>
          <wp:docPr id="211258699" name="Picture 211258699" descr="Logo with Reflection_Low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with Reflection_Low_Res"/>
                  <pic:cNvPicPr>
                    <a:picLocks noChangeAspect="1" noChangeArrowheads="1"/>
                  </pic:cNvPicPr>
                </pic:nvPicPr>
                <pic:blipFill>
                  <a:blip r:embed="rId1"/>
                  <a:srcRect/>
                  <a:stretch>
                    <a:fillRect/>
                  </a:stretch>
                </pic:blipFill>
                <pic:spPr bwMode="auto">
                  <a:xfrm>
                    <a:off x="0" y="0"/>
                    <a:ext cx="2839805" cy="64563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0"/>
    <w:lvl w:ilvl="0">
      <w:start w:val="1"/>
      <w:numFmt w:val="decimal"/>
      <w:pStyle w:val="Level1"/>
      <w:lvlText w:val="%1."/>
      <w:lvlJc w:val="left"/>
      <w:pPr>
        <w:tabs>
          <w:tab w:val="num" w:pos="330"/>
        </w:tabs>
        <w:ind w:left="330" w:hanging="330"/>
      </w:pPr>
      <w:rPr>
        <w:rFonts w:ascii="Andale Mono" w:hAnsi="Andale Mono" w:cs="Times New Roman"/>
        <w:sz w:val="22"/>
        <w:szCs w:val="22"/>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numFmt w:val="decimal"/>
      <w:lvlText w:val=""/>
      <w:lvlJc w:val="left"/>
    </w:lvl>
  </w:abstractNum>
  <w:abstractNum w:abstractNumId="1" w15:restartNumberingAfterBreak="0">
    <w:nsid w:val="024533EC"/>
    <w:multiLevelType w:val="multilevel"/>
    <w:tmpl w:val="27F8BE3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197056"/>
    <w:multiLevelType w:val="multilevel"/>
    <w:tmpl w:val="295052FC"/>
    <w:styleLink w:val="StyleBulleted"/>
    <w:lvl w:ilvl="0">
      <w:start w:val="1"/>
      <w:numFmt w:val="bullet"/>
      <w:lvlText w:val=""/>
      <w:lvlJc w:val="left"/>
      <w:pPr>
        <w:tabs>
          <w:tab w:val="num" w:pos="1944"/>
        </w:tabs>
        <w:ind w:left="1944" w:hanging="504"/>
      </w:pPr>
      <w:rPr>
        <w:rFonts w:ascii="Symbol" w:hAnsi="Symbol"/>
        <w:sz w:val="24"/>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29C07781"/>
    <w:multiLevelType w:val="hybridMultilevel"/>
    <w:tmpl w:val="71E8502E"/>
    <w:lvl w:ilvl="0" w:tplc="4CC6CC9E">
      <w:start w:val="1"/>
      <w:numFmt w:val="bullet"/>
      <w:pStyle w:val="BulletInsideTabl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7026D1"/>
    <w:multiLevelType w:val="multilevel"/>
    <w:tmpl w:val="56E28744"/>
    <w:lvl w:ilvl="0">
      <w:start w:val="8"/>
      <w:numFmt w:val="decimal"/>
      <w:lvlText w:val="%1"/>
      <w:lvlJc w:val="left"/>
      <w:pPr>
        <w:ind w:left="660" w:hanging="660"/>
      </w:pPr>
      <w:rPr>
        <w:rFonts w:hint="default"/>
      </w:rPr>
    </w:lvl>
    <w:lvl w:ilvl="1">
      <w:start w:val="3"/>
      <w:numFmt w:val="decimal"/>
      <w:lvlText w:val="%1.%2"/>
      <w:lvlJc w:val="left"/>
      <w:pPr>
        <w:ind w:left="1065" w:hanging="660"/>
      </w:pPr>
      <w:rPr>
        <w:rFonts w:hint="default"/>
      </w:rPr>
    </w:lvl>
    <w:lvl w:ilvl="2">
      <w:start w:val="3"/>
      <w:numFmt w:val="decimal"/>
      <w:lvlText w:val="%1.%2.%3.0"/>
      <w:lvlJc w:val="left"/>
      <w:pPr>
        <w:ind w:left="1530" w:hanging="720"/>
      </w:pPr>
      <w:rPr>
        <w:rFonts w:hint="default"/>
      </w:rPr>
    </w:lvl>
    <w:lvl w:ilvl="3">
      <w:start w:val="1"/>
      <w:numFmt w:val="decimal"/>
      <w:lvlText w:val="%1.%2.%3.%4"/>
      <w:lvlJc w:val="left"/>
      <w:pPr>
        <w:ind w:left="1935" w:hanging="72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5" w15:restartNumberingAfterBreak="0">
    <w:nsid w:val="2B854FFD"/>
    <w:multiLevelType w:val="multilevel"/>
    <w:tmpl w:val="0409001F"/>
    <w:styleLink w:val="Style6"/>
    <w:lvl w:ilvl="0">
      <w:start w:val="1"/>
      <w:numFmt w:val="upperLetter"/>
      <w:lvlText w:val="%1."/>
      <w:lvlJc w:val="left"/>
      <w:pPr>
        <w:ind w:left="360" w:hanging="360"/>
      </w:pPr>
      <w:rPr>
        <w:sz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F8978C3"/>
    <w:multiLevelType w:val="multilevel"/>
    <w:tmpl w:val="8230CB4C"/>
    <w:lvl w:ilvl="0">
      <w:numFmt w:val="decimal"/>
      <w:pStyle w:val="Heading1"/>
      <w:lvlText w:val=""/>
      <w:lvlJc w:val="left"/>
    </w:lvl>
    <w:lvl w:ilvl="1">
      <w:numFmt w:val="decimal"/>
      <w:pStyle w:val="Heading2"/>
      <w:lvlText w:val=""/>
      <w:lvlJc w:val="left"/>
    </w:lvl>
    <w:lvl w:ilvl="2">
      <w:numFmt w:val="decimal"/>
      <w:pStyle w:val="Heading3"/>
      <w:lvlText w:val=""/>
      <w:lvlJc w:val="left"/>
    </w:lvl>
    <w:lvl w:ilvl="3">
      <w:numFmt w:val="decimal"/>
      <w:pStyle w:val="Heading4"/>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EF62517"/>
    <w:multiLevelType w:val="multilevel"/>
    <w:tmpl w:val="5E9C0A1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267741097">
    <w:abstractNumId w:val="0"/>
    <w:lvlOverride w:ilvl="0">
      <w:startOverride w:val="1"/>
      <w:lvl w:ilvl="0">
        <w:start w:val="1"/>
        <w:numFmt w:val="decimal"/>
        <w:pStyle w:val="Level1"/>
        <w:lvlText w:val="1.%1_"/>
        <w:lvlJc w:val="left"/>
      </w:lvl>
    </w:lvlOverride>
    <w:lvlOverride w:ilvl="1">
      <w:startOverride w:val="1"/>
      <w:lvl w:ilvl="1">
        <w:start w:val="1"/>
        <w:numFmt w:val="decimal"/>
        <w:lvlText w:val="%2"/>
        <w:lvlJc w:val="left"/>
      </w:lvl>
    </w:lvlOverride>
    <w:lvlOverride w:ilvl="2">
      <w:startOverride w:val="1"/>
      <w:lvl w:ilvl="2">
        <w:start w:val="1"/>
        <w:numFmt w:val="decimal"/>
        <w:lvlText w:val="%3"/>
        <w:lvlJc w:val="left"/>
      </w:lvl>
    </w:lvlOverride>
    <w:lvlOverride w:ilvl="3">
      <w:startOverride w:val="1"/>
      <w:lvl w:ilvl="3">
        <w:start w:val="1"/>
        <w:numFmt w:val="decimal"/>
        <w:lvlText w:val="%4"/>
        <w:lvlJc w:val="left"/>
      </w:lvl>
    </w:lvlOverride>
    <w:lvlOverride w:ilvl="4">
      <w:startOverride w:val="1"/>
      <w:lvl w:ilvl="4">
        <w:start w:val="1"/>
        <w:numFmt w:val="decimal"/>
        <w:lvlText w:val="%5"/>
        <w:lvlJc w:val="left"/>
      </w:lvl>
    </w:lvlOverride>
    <w:lvlOverride w:ilvl="5">
      <w:startOverride w:val="1"/>
      <w:lvl w:ilvl="5">
        <w:start w:val="1"/>
        <w:numFmt w:val="decimal"/>
        <w:lvlText w:val="%6"/>
        <w:lvlJc w:val="left"/>
      </w:lvl>
    </w:lvlOverride>
    <w:lvlOverride w:ilvl="6">
      <w:startOverride w:val="1"/>
      <w:lvl w:ilvl="6">
        <w:start w:val="1"/>
        <w:numFmt w:val="decimal"/>
        <w:lvlText w:val="%7"/>
        <w:lvlJc w:val="left"/>
      </w:lvl>
    </w:lvlOverride>
    <w:lvlOverride w:ilvl="7">
      <w:startOverride w:val="1"/>
      <w:lvl w:ilvl="7">
        <w:start w:val="1"/>
        <w:numFmt w:val="decimal"/>
        <w:lvlText w:val="%8"/>
        <w:lvlJc w:val="left"/>
      </w:lvl>
    </w:lvlOverride>
  </w:num>
  <w:num w:numId="2" w16cid:durableId="1413625466">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3" w16cid:durableId="1039625487">
    <w:abstractNumId w:val="3"/>
  </w:num>
  <w:num w:numId="4" w16cid:durableId="715272687">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79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5" w16cid:durableId="466238921">
    <w:abstractNumId w:val="4"/>
  </w:num>
  <w:num w:numId="6" w16cid:durableId="1971352056">
    <w:abstractNumId w:val="5"/>
  </w:num>
  <w:num w:numId="7" w16cid:durableId="904682073">
    <w:abstractNumId w:val="6"/>
    <w:lvlOverride w:ilvl="0">
      <w:lvl w:ilvl="0">
        <w:numFmt w:val="decimal"/>
        <w:pStyle w:val="Heading1"/>
        <w:lvlText w:val="%1."/>
        <w:lvlJc w:val="left"/>
        <w:pPr>
          <w:ind w:left="360" w:hanging="360"/>
        </w:pPr>
        <w:rPr>
          <w:rFonts w:hint="default"/>
        </w:rPr>
      </w:lvl>
    </w:lvlOverride>
    <w:lvlOverride w:ilvl="1">
      <w:lvl w:ilvl="1">
        <w:numFmt w:val="decimal"/>
        <w:pStyle w:val="Heading2"/>
        <w:lvlText w:val="%1.%2."/>
        <w:lvlJc w:val="left"/>
        <w:pPr>
          <w:ind w:left="79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8" w16cid:durableId="707490631">
    <w:abstractNumId w:val="2"/>
  </w:num>
  <w:num w:numId="9" w16cid:durableId="1699504711">
    <w:abstractNumId w:val="6"/>
    <w:lvlOverride w:ilvl="0">
      <w:lvl w:ilvl="0">
        <w:numFmt w:val="decimal"/>
        <w:pStyle w:val="Heading1"/>
        <w:lvlText w:val="%1."/>
        <w:lvlJc w:val="left"/>
        <w:pPr>
          <w:ind w:left="360" w:hanging="360"/>
        </w:pPr>
        <w:rPr>
          <w:rFonts w:hint="default"/>
        </w:rPr>
      </w:lvl>
    </w:lvlOverride>
    <w:lvlOverride w:ilvl="1">
      <w:lvl w:ilvl="1">
        <w:numFmt w:val="decimal"/>
        <w:pStyle w:val="Heading2"/>
        <w:lvlText w:val="%1.%2."/>
        <w:lvlJc w:val="left"/>
        <w:pPr>
          <w:ind w:left="79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10" w16cid:durableId="597299508">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79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11" w16cid:durableId="2109277875">
    <w:abstractNumId w:val="6"/>
    <w:lvlOverride w:ilvl="0">
      <w:lvl w:ilvl="0">
        <w:numFmt w:val="decimal"/>
        <w:pStyle w:val="Heading1"/>
        <w:lvlText w:val="%1."/>
        <w:lvlJc w:val="left"/>
        <w:pPr>
          <w:ind w:left="360" w:hanging="360"/>
        </w:pPr>
        <w:rPr>
          <w:rFonts w:hint="default"/>
        </w:rPr>
      </w:lvl>
    </w:lvlOverride>
    <w:lvlOverride w:ilvl="1">
      <w:lvl w:ilvl="1">
        <w:numFmt w:val="decimal"/>
        <w:pStyle w:val="Heading2"/>
        <w:lvlText w:val="%1.%2."/>
        <w:lvlJc w:val="left"/>
        <w:pPr>
          <w:ind w:left="79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12" w16cid:durableId="1114010831">
    <w:abstractNumId w:val="6"/>
    <w:lvlOverride w:ilvl="0">
      <w:lvl w:ilvl="0">
        <w:numFmt w:val="decimal"/>
        <w:pStyle w:val="Heading1"/>
        <w:lvlText w:val="%1."/>
        <w:lvlJc w:val="left"/>
        <w:pPr>
          <w:ind w:left="360" w:hanging="360"/>
        </w:pPr>
        <w:rPr>
          <w:rFonts w:hint="default"/>
        </w:rPr>
      </w:lvl>
    </w:lvlOverride>
    <w:lvlOverride w:ilvl="1">
      <w:lvl w:ilvl="1">
        <w:numFmt w:val="decimal"/>
        <w:pStyle w:val="Heading2"/>
        <w:lvlText w:val="%1.%2."/>
        <w:lvlJc w:val="left"/>
        <w:pPr>
          <w:ind w:left="79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13" w16cid:durableId="593051672">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79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14" w16cid:durableId="1037465779">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79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15" w16cid:durableId="1992371526">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313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16" w16cid:durableId="831606623">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79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17" w16cid:durableId="747455915">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18" w16cid:durableId="592667072">
    <w:abstractNumId w:val="6"/>
    <w:lvlOverride w:ilvl="0">
      <w:lvl w:ilvl="0">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19" w16cid:durableId="1719935915">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20" w16cid:durableId="1369336758">
    <w:abstractNumId w:val="6"/>
    <w:lvlOverride w:ilvl="0">
      <w:lvl w:ilvl="0">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21" w16cid:durableId="1199468592">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22" w16cid:durableId="770860383">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23" w16cid:durableId="665590017">
    <w:abstractNumId w:val="6"/>
    <w:lvlOverride w:ilvl="0">
      <w:lvl w:ilvl="0">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24" w16cid:durableId="515270861">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25" w16cid:durableId="142739900">
    <w:abstractNumId w:val="6"/>
    <w:lvlOverride w:ilvl="0">
      <w:lvl w:ilvl="0">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26" w16cid:durableId="1554464615">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27" w16cid:durableId="2054227268">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28" w16cid:durableId="1450591937">
    <w:abstractNumId w:val="6"/>
    <w:lvlOverride w:ilvl="0">
      <w:lvl w:ilvl="0">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29" w16cid:durableId="147988766">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30" w16cid:durableId="1128354954">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31" w16cid:durableId="1920098484">
    <w:abstractNumId w:val="6"/>
    <w:lvlOverride w:ilvl="0">
      <w:lvl w:ilvl="0">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32" w16cid:durableId="331224072">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33" w16cid:durableId="915675460">
    <w:abstractNumId w:val="6"/>
    <w:lvlOverride w:ilvl="0">
      <w:lvl w:ilvl="0">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34" w16cid:durableId="1246498276">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35" w16cid:durableId="1046180311">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36" w16cid:durableId="997732625">
    <w:abstractNumId w:val="6"/>
    <w:lvlOverride w:ilvl="0">
      <w:lvl w:ilvl="0">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37" w16cid:durableId="1683974183">
    <w:abstractNumId w:val="6"/>
    <w:lvlOverride w:ilvl="0">
      <w:lvl w:ilvl="0">
        <w:start w:val="1"/>
        <w:numFmt w:val="decimal"/>
        <w:pStyle w:val="Heading1"/>
        <w:lvlText w:val="%1."/>
        <w:lvlJc w:val="left"/>
        <w:pPr>
          <w:ind w:left="360" w:hanging="360"/>
        </w:pPr>
        <w:rPr>
          <w:rFonts w:hint="default"/>
        </w:rPr>
      </w:lvl>
    </w:lvlOverride>
    <w:lvlOverride w:ilvl="1">
      <w:lvl w:ilvl="1">
        <w:numFmt w:val="decimal"/>
        <w:pStyle w:val="Heading2"/>
        <w:lvlText w:val="%1.%2."/>
        <w:lvlJc w:val="left"/>
        <w:pPr>
          <w:ind w:left="1422" w:hanging="432"/>
        </w:pPr>
        <w:rPr>
          <w:rFonts w:hint="default"/>
        </w:rPr>
      </w:lvl>
    </w:lvlOverride>
    <w:lvlOverride w:ilvl="2">
      <w:lvl w:ilvl="2">
        <w:numFmt w:val="decimal"/>
        <w:pStyle w:val="Heading3"/>
        <w:lvlText w:val="%1.%2.%3."/>
        <w:lvlJc w:val="left"/>
        <w:pPr>
          <w:ind w:left="864"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numFmt w:val="decimal"/>
        <w:pStyle w:val="Heading4"/>
        <w:lvlText w:val="%1.%2.%3.%4."/>
        <w:lvlJc w:val="left"/>
        <w:pPr>
          <w:ind w:left="100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numFmt w:val="decimal"/>
        <w:lvlText w:val="%1.%2.%3.%4.%5."/>
        <w:lvlJc w:val="left"/>
        <w:pPr>
          <w:ind w:left="2232" w:hanging="792"/>
        </w:pPr>
        <w:rPr>
          <w:rFonts w:hint="default"/>
        </w:rPr>
      </w:lvl>
    </w:lvlOverride>
    <w:lvlOverride w:ilvl="5">
      <w:lvl w:ilvl="5">
        <w:numFmt w:val="decimal"/>
        <w:lvlText w:val="%1.%2.%3.%4.%5.%6."/>
        <w:lvlJc w:val="left"/>
        <w:pPr>
          <w:ind w:left="2736" w:hanging="936"/>
        </w:pPr>
        <w:rPr>
          <w:rFonts w:hint="default"/>
        </w:rPr>
      </w:lvl>
    </w:lvlOverride>
    <w:lvlOverride w:ilvl="6">
      <w:lvl w:ilvl="6">
        <w:numFmt w:val="decimal"/>
        <w:lvlText w:val="%1.%2.%3.%4.%5.%6.%7."/>
        <w:lvlJc w:val="left"/>
        <w:pPr>
          <w:ind w:left="3240" w:hanging="1080"/>
        </w:pPr>
        <w:rPr>
          <w:rFonts w:hint="default"/>
        </w:rPr>
      </w:lvl>
    </w:lvlOverride>
    <w:lvlOverride w:ilvl="7">
      <w:lvl w:ilvl="7">
        <w:numFmt w:val="decimal"/>
        <w:lvlText w:val="%1.%2.%3.%4.%5.%6.%7.%8."/>
        <w:lvlJc w:val="left"/>
        <w:pPr>
          <w:ind w:left="3744" w:hanging="1224"/>
        </w:pPr>
        <w:rPr>
          <w:rFonts w:hint="default"/>
        </w:rPr>
      </w:lvl>
    </w:lvlOverride>
    <w:lvlOverride w:ilvl="8">
      <w:lvl w:ilvl="8">
        <w:numFmt w:val="decimal"/>
        <w:lvlText w:val="%1.%2.%3.%4.%5.%6.%7.%8.%9."/>
        <w:lvlJc w:val="left"/>
        <w:pPr>
          <w:ind w:left="4320" w:hanging="1440"/>
        </w:pPr>
        <w:rPr>
          <w:rFonts w:hint="default"/>
        </w:rPr>
      </w:lvl>
    </w:lvlOverride>
  </w:num>
  <w:num w:numId="38" w16cid:durableId="1488127881">
    <w:abstractNumId w:val="1"/>
  </w:num>
  <w:num w:numId="39" w16cid:durableId="182419746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8" w:dllVersion="513" w:checkStyle="1"/>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50">
      <o:colormru v:ext="edit" colors="#eaeaea"/>
    </o:shapedefaults>
    <o:shapelayout v:ext="edit">
      <o:idmap v:ext="edit" data="1"/>
    </o:shapelayout>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3EF"/>
    <w:rsid w:val="000011ED"/>
    <w:rsid w:val="0000184A"/>
    <w:rsid w:val="00003347"/>
    <w:rsid w:val="00003E47"/>
    <w:rsid w:val="00003EF2"/>
    <w:rsid w:val="00004505"/>
    <w:rsid w:val="00004D78"/>
    <w:rsid w:val="00004DA9"/>
    <w:rsid w:val="00005241"/>
    <w:rsid w:val="00005CBA"/>
    <w:rsid w:val="00005D63"/>
    <w:rsid w:val="0000606D"/>
    <w:rsid w:val="00007102"/>
    <w:rsid w:val="000076CA"/>
    <w:rsid w:val="00007CB2"/>
    <w:rsid w:val="00007F1F"/>
    <w:rsid w:val="000115F5"/>
    <w:rsid w:val="0001173B"/>
    <w:rsid w:val="000125A0"/>
    <w:rsid w:val="00015408"/>
    <w:rsid w:val="00015D6D"/>
    <w:rsid w:val="00015E98"/>
    <w:rsid w:val="00016120"/>
    <w:rsid w:val="000166E3"/>
    <w:rsid w:val="00016C04"/>
    <w:rsid w:val="000179CD"/>
    <w:rsid w:val="00017C83"/>
    <w:rsid w:val="00017DE4"/>
    <w:rsid w:val="00017E6B"/>
    <w:rsid w:val="00017FDF"/>
    <w:rsid w:val="00021476"/>
    <w:rsid w:val="00021623"/>
    <w:rsid w:val="000217DE"/>
    <w:rsid w:val="00021E25"/>
    <w:rsid w:val="000220DE"/>
    <w:rsid w:val="00023428"/>
    <w:rsid w:val="0002518E"/>
    <w:rsid w:val="00027103"/>
    <w:rsid w:val="00027480"/>
    <w:rsid w:val="00031F39"/>
    <w:rsid w:val="0003244A"/>
    <w:rsid w:val="00032731"/>
    <w:rsid w:val="0003294D"/>
    <w:rsid w:val="000332D7"/>
    <w:rsid w:val="0003397B"/>
    <w:rsid w:val="0003416F"/>
    <w:rsid w:val="00034DF9"/>
    <w:rsid w:val="00035F18"/>
    <w:rsid w:val="00036939"/>
    <w:rsid w:val="00036B17"/>
    <w:rsid w:val="00037161"/>
    <w:rsid w:val="00040F25"/>
    <w:rsid w:val="00040FBC"/>
    <w:rsid w:val="00041D13"/>
    <w:rsid w:val="000422F5"/>
    <w:rsid w:val="0004347A"/>
    <w:rsid w:val="000434A5"/>
    <w:rsid w:val="00043A96"/>
    <w:rsid w:val="00044DDC"/>
    <w:rsid w:val="00045493"/>
    <w:rsid w:val="000460EB"/>
    <w:rsid w:val="000463CC"/>
    <w:rsid w:val="000467C4"/>
    <w:rsid w:val="00047751"/>
    <w:rsid w:val="0005218A"/>
    <w:rsid w:val="00053878"/>
    <w:rsid w:val="00053C4E"/>
    <w:rsid w:val="000555ED"/>
    <w:rsid w:val="000558DC"/>
    <w:rsid w:val="00056BD8"/>
    <w:rsid w:val="0005706D"/>
    <w:rsid w:val="000570E9"/>
    <w:rsid w:val="00057AD9"/>
    <w:rsid w:val="00060CFB"/>
    <w:rsid w:val="000612EC"/>
    <w:rsid w:val="00062167"/>
    <w:rsid w:val="00062641"/>
    <w:rsid w:val="00062822"/>
    <w:rsid w:val="00062EF2"/>
    <w:rsid w:val="000631D7"/>
    <w:rsid w:val="00063A6C"/>
    <w:rsid w:val="00064E6E"/>
    <w:rsid w:val="00065201"/>
    <w:rsid w:val="0006536C"/>
    <w:rsid w:val="00065915"/>
    <w:rsid w:val="0006750A"/>
    <w:rsid w:val="00067BE6"/>
    <w:rsid w:val="00070306"/>
    <w:rsid w:val="0007105A"/>
    <w:rsid w:val="000713BD"/>
    <w:rsid w:val="00071B7D"/>
    <w:rsid w:val="00072564"/>
    <w:rsid w:val="0007260D"/>
    <w:rsid w:val="000729EB"/>
    <w:rsid w:val="00072F3E"/>
    <w:rsid w:val="00073837"/>
    <w:rsid w:val="00073C2A"/>
    <w:rsid w:val="00073DFF"/>
    <w:rsid w:val="000745AD"/>
    <w:rsid w:val="00074A7F"/>
    <w:rsid w:val="00075C09"/>
    <w:rsid w:val="0007628A"/>
    <w:rsid w:val="00077173"/>
    <w:rsid w:val="000776C7"/>
    <w:rsid w:val="000779E9"/>
    <w:rsid w:val="00081477"/>
    <w:rsid w:val="0008159B"/>
    <w:rsid w:val="00081E86"/>
    <w:rsid w:val="00082552"/>
    <w:rsid w:val="0008255B"/>
    <w:rsid w:val="000827A0"/>
    <w:rsid w:val="000847B8"/>
    <w:rsid w:val="00084D69"/>
    <w:rsid w:val="000875DB"/>
    <w:rsid w:val="00087689"/>
    <w:rsid w:val="00087D49"/>
    <w:rsid w:val="00087D69"/>
    <w:rsid w:val="00087F14"/>
    <w:rsid w:val="000902CC"/>
    <w:rsid w:val="00090C4E"/>
    <w:rsid w:val="00091075"/>
    <w:rsid w:val="00092080"/>
    <w:rsid w:val="00093219"/>
    <w:rsid w:val="00093C6C"/>
    <w:rsid w:val="000940F3"/>
    <w:rsid w:val="000943F4"/>
    <w:rsid w:val="00094C76"/>
    <w:rsid w:val="0009511D"/>
    <w:rsid w:val="00096CF1"/>
    <w:rsid w:val="000976D2"/>
    <w:rsid w:val="000A1431"/>
    <w:rsid w:val="000A1D14"/>
    <w:rsid w:val="000A2230"/>
    <w:rsid w:val="000A2851"/>
    <w:rsid w:val="000A341C"/>
    <w:rsid w:val="000A370B"/>
    <w:rsid w:val="000A4060"/>
    <w:rsid w:val="000A42BE"/>
    <w:rsid w:val="000A4C2C"/>
    <w:rsid w:val="000A56CE"/>
    <w:rsid w:val="000A66FB"/>
    <w:rsid w:val="000A69B5"/>
    <w:rsid w:val="000A6D66"/>
    <w:rsid w:val="000A7000"/>
    <w:rsid w:val="000A74E5"/>
    <w:rsid w:val="000B006B"/>
    <w:rsid w:val="000B09FA"/>
    <w:rsid w:val="000B1E12"/>
    <w:rsid w:val="000B2E98"/>
    <w:rsid w:val="000B3D18"/>
    <w:rsid w:val="000B4379"/>
    <w:rsid w:val="000B488C"/>
    <w:rsid w:val="000B4EC5"/>
    <w:rsid w:val="000B5CEB"/>
    <w:rsid w:val="000B5F0E"/>
    <w:rsid w:val="000B69D8"/>
    <w:rsid w:val="000B702B"/>
    <w:rsid w:val="000B7355"/>
    <w:rsid w:val="000B74FF"/>
    <w:rsid w:val="000B7898"/>
    <w:rsid w:val="000B7A7F"/>
    <w:rsid w:val="000C0C26"/>
    <w:rsid w:val="000C0DCE"/>
    <w:rsid w:val="000C0E4C"/>
    <w:rsid w:val="000C16E3"/>
    <w:rsid w:val="000C3D1B"/>
    <w:rsid w:val="000C4BED"/>
    <w:rsid w:val="000C4E7D"/>
    <w:rsid w:val="000C5722"/>
    <w:rsid w:val="000C5930"/>
    <w:rsid w:val="000C61A2"/>
    <w:rsid w:val="000C6370"/>
    <w:rsid w:val="000C6893"/>
    <w:rsid w:val="000C69F6"/>
    <w:rsid w:val="000D108A"/>
    <w:rsid w:val="000D1505"/>
    <w:rsid w:val="000D1A10"/>
    <w:rsid w:val="000D259E"/>
    <w:rsid w:val="000D2C10"/>
    <w:rsid w:val="000D3607"/>
    <w:rsid w:val="000D3DB0"/>
    <w:rsid w:val="000D4A64"/>
    <w:rsid w:val="000D4A83"/>
    <w:rsid w:val="000D4AFF"/>
    <w:rsid w:val="000D4FA1"/>
    <w:rsid w:val="000D62E8"/>
    <w:rsid w:val="000D69CB"/>
    <w:rsid w:val="000D6BB2"/>
    <w:rsid w:val="000E0697"/>
    <w:rsid w:val="000E23C5"/>
    <w:rsid w:val="000E2C57"/>
    <w:rsid w:val="000E355D"/>
    <w:rsid w:val="000E3C0F"/>
    <w:rsid w:val="000E3E11"/>
    <w:rsid w:val="000E4742"/>
    <w:rsid w:val="000E47D4"/>
    <w:rsid w:val="000E4DB4"/>
    <w:rsid w:val="000E4EBC"/>
    <w:rsid w:val="000E54DC"/>
    <w:rsid w:val="000E5DBE"/>
    <w:rsid w:val="000E65ED"/>
    <w:rsid w:val="000E6C00"/>
    <w:rsid w:val="000E7147"/>
    <w:rsid w:val="000E7327"/>
    <w:rsid w:val="000F071B"/>
    <w:rsid w:val="000F1176"/>
    <w:rsid w:val="000F1321"/>
    <w:rsid w:val="000F1555"/>
    <w:rsid w:val="000F2392"/>
    <w:rsid w:val="000F255A"/>
    <w:rsid w:val="000F294F"/>
    <w:rsid w:val="000F2CB5"/>
    <w:rsid w:val="000F3587"/>
    <w:rsid w:val="000F372B"/>
    <w:rsid w:val="000F3977"/>
    <w:rsid w:val="000F44B7"/>
    <w:rsid w:val="000F4F8E"/>
    <w:rsid w:val="000F5574"/>
    <w:rsid w:val="000F5DA8"/>
    <w:rsid w:val="000F6FD5"/>
    <w:rsid w:val="000F741D"/>
    <w:rsid w:val="0010032B"/>
    <w:rsid w:val="00100AC8"/>
    <w:rsid w:val="00100C71"/>
    <w:rsid w:val="0010115C"/>
    <w:rsid w:val="00101515"/>
    <w:rsid w:val="001019D7"/>
    <w:rsid w:val="00102F9B"/>
    <w:rsid w:val="00103473"/>
    <w:rsid w:val="0010426C"/>
    <w:rsid w:val="001042A8"/>
    <w:rsid w:val="0010454D"/>
    <w:rsid w:val="00104E83"/>
    <w:rsid w:val="00105F3E"/>
    <w:rsid w:val="001063BB"/>
    <w:rsid w:val="00106DD9"/>
    <w:rsid w:val="001070B9"/>
    <w:rsid w:val="00107DC6"/>
    <w:rsid w:val="00110A03"/>
    <w:rsid w:val="00110AF1"/>
    <w:rsid w:val="001119A5"/>
    <w:rsid w:val="00111B56"/>
    <w:rsid w:val="001136E9"/>
    <w:rsid w:val="00114545"/>
    <w:rsid w:val="00114F99"/>
    <w:rsid w:val="00115A06"/>
    <w:rsid w:val="00116EB6"/>
    <w:rsid w:val="00120726"/>
    <w:rsid w:val="00121254"/>
    <w:rsid w:val="00121719"/>
    <w:rsid w:val="0012174A"/>
    <w:rsid w:val="0012190F"/>
    <w:rsid w:val="0012220B"/>
    <w:rsid w:val="00122514"/>
    <w:rsid w:val="00123C91"/>
    <w:rsid w:val="0012412A"/>
    <w:rsid w:val="001245CB"/>
    <w:rsid w:val="00124FD7"/>
    <w:rsid w:val="00125ED4"/>
    <w:rsid w:val="001261E1"/>
    <w:rsid w:val="00126D24"/>
    <w:rsid w:val="00126EED"/>
    <w:rsid w:val="001302B2"/>
    <w:rsid w:val="00130501"/>
    <w:rsid w:val="00130582"/>
    <w:rsid w:val="00130D8E"/>
    <w:rsid w:val="00131196"/>
    <w:rsid w:val="00131D7F"/>
    <w:rsid w:val="00132A94"/>
    <w:rsid w:val="00133EF7"/>
    <w:rsid w:val="001348EE"/>
    <w:rsid w:val="00134F93"/>
    <w:rsid w:val="001355B1"/>
    <w:rsid w:val="00136616"/>
    <w:rsid w:val="00136A73"/>
    <w:rsid w:val="00137187"/>
    <w:rsid w:val="00137E74"/>
    <w:rsid w:val="00137F96"/>
    <w:rsid w:val="00140110"/>
    <w:rsid w:val="001401AB"/>
    <w:rsid w:val="00140A42"/>
    <w:rsid w:val="001410B5"/>
    <w:rsid w:val="001419AF"/>
    <w:rsid w:val="00141E0E"/>
    <w:rsid w:val="00143CCD"/>
    <w:rsid w:val="0014477C"/>
    <w:rsid w:val="00144B8B"/>
    <w:rsid w:val="00145658"/>
    <w:rsid w:val="0014585A"/>
    <w:rsid w:val="001467BA"/>
    <w:rsid w:val="001471A0"/>
    <w:rsid w:val="001474EB"/>
    <w:rsid w:val="00147D30"/>
    <w:rsid w:val="00147E3D"/>
    <w:rsid w:val="00151187"/>
    <w:rsid w:val="001511C7"/>
    <w:rsid w:val="00151576"/>
    <w:rsid w:val="001515FE"/>
    <w:rsid w:val="00151618"/>
    <w:rsid w:val="001526CD"/>
    <w:rsid w:val="00152BA4"/>
    <w:rsid w:val="00152FD3"/>
    <w:rsid w:val="001531F7"/>
    <w:rsid w:val="00154110"/>
    <w:rsid w:val="0015414F"/>
    <w:rsid w:val="00155BF3"/>
    <w:rsid w:val="00156270"/>
    <w:rsid w:val="001566AA"/>
    <w:rsid w:val="00156746"/>
    <w:rsid w:val="00156D63"/>
    <w:rsid w:val="00156D82"/>
    <w:rsid w:val="00156F1B"/>
    <w:rsid w:val="0015722F"/>
    <w:rsid w:val="0016019B"/>
    <w:rsid w:val="00162398"/>
    <w:rsid w:val="001633C3"/>
    <w:rsid w:val="00163522"/>
    <w:rsid w:val="00163BDE"/>
    <w:rsid w:val="00164060"/>
    <w:rsid w:val="001642E0"/>
    <w:rsid w:val="00165C1A"/>
    <w:rsid w:val="00166435"/>
    <w:rsid w:val="00166F67"/>
    <w:rsid w:val="001672DB"/>
    <w:rsid w:val="001676C4"/>
    <w:rsid w:val="0016797F"/>
    <w:rsid w:val="00167E11"/>
    <w:rsid w:val="00170559"/>
    <w:rsid w:val="0017069C"/>
    <w:rsid w:val="00170A1E"/>
    <w:rsid w:val="00170D84"/>
    <w:rsid w:val="001713E6"/>
    <w:rsid w:val="00171EC7"/>
    <w:rsid w:val="00172847"/>
    <w:rsid w:val="00172FBD"/>
    <w:rsid w:val="001736CB"/>
    <w:rsid w:val="001739AE"/>
    <w:rsid w:val="00173E32"/>
    <w:rsid w:val="0017511A"/>
    <w:rsid w:val="0017596F"/>
    <w:rsid w:val="00176304"/>
    <w:rsid w:val="00176F1D"/>
    <w:rsid w:val="0018000A"/>
    <w:rsid w:val="00181281"/>
    <w:rsid w:val="0018380B"/>
    <w:rsid w:val="001843F8"/>
    <w:rsid w:val="00184461"/>
    <w:rsid w:val="00185CE4"/>
    <w:rsid w:val="0018621B"/>
    <w:rsid w:val="00186800"/>
    <w:rsid w:val="00186E0D"/>
    <w:rsid w:val="00190266"/>
    <w:rsid w:val="00190490"/>
    <w:rsid w:val="001904CA"/>
    <w:rsid w:val="00190A9B"/>
    <w:rsid w:val="00191218"/>
    <w:rsid w:val="0019126F"/>
    <w:rsid w:val="0019129B"/>
    <w:rsid w:val="00191464"/>
    <w:rsid w:val="001914E7"/>
    <w:rsid w:val="00191951"/>
    <w:rsid w:val="00191AC5"/>
    <w:rsid w:val="00191E5F"/>
    <w:rsid w:val="00192C00"/>
    <w:rsid w:val="00192DA3"/>
    <w:rsid w:val="00192F3D"/>
    <w:rsid w:val="00193582"/>
    <w:rsid w:val="00193B91"/>
    <w:rsid w:val="001944E2"/>
    <w:rsid w:val="00194B70"/>
    <w:rsid w:val="00195AD8"/>
    <w:rsid w:val="00195B5A"/>
    <w:rsid w:val="00195DBE"/>
    <w:rsid w:val="001970AE"/>
    <w:rsid w:val="00197336"/>
    <w:rsid w:val="001974E0"/>
    <w:rsid w:val="001978B6"/>
    <w:rsid w:val="001A041B"/>
    <w:rsid w:val="001A1110"/>
    <w:rsid w:val="001A196F"/>
    <w:rsid w:val="001A1B2E"/>
    <w:rsid w:val="001A1B4C"/>
    <w:rsid w:val="001A3911"/>
    <w:rsid w:val="001A4DE4"/>
    <w:rsid w:val="001A5591"/>
    <w:rsid w:val="001A58D0"/>
    <w:rsid w:val="001A5BE7"/>
    <w:rsid w:val="001A614A"/>
    <w:rsid w:val="001A6482"/>
    <w:rsid w:val="001A6953"/>
    <w:rsid w:val="001A6C39"/>
    <w:rsid w:val="001A722A"/>
    <w:rsid w:val="001A758F"/>
    <w:rsid w:val="001A7AF8"/>
    <w:rsid w:val="001A7D5F"/>
    <w:rsid w:val="001A7E27"/>
    <w:rsid w:val="001A7EEB"/>
    <w:rsid w:val="001B0152"/>
    <w:rsid w:val="001B0521"/>
    <w:rsid w:val="001B0FD6"/>
    <w:rsid w:val="001B1087"/>
    <w:rsid w:val="001B139C"/>
    <w:rsid w:val="001B1D56"/>
    <w:rsid w:val="001B1DC5"/>
    <w:rsid w:val="001B283D"/>
    <w:rsid w:val="001B31BC"/>
    <w:rsid w:val="001B3D80"/>
    <w:rsid w:val="001B5A19"/>
    <w:rsid w:val="001B7C9E"/>
    <w:rsid w:val="001B7DF2"/>
    <w:rsid w:val="001C0DB3"/>
    <w:rsid w:val="001C0E08"/>
    <w:rsid w:val="001C13B3"/>
    <w:rsid w:val="001C1C93"/>
    <w:rsid w:val="001C20DD"/>
    <w:rsid w:val="001C4638"/>
    <w:rsid w:val="001C4FF6"/>
    <w:rsid w:val="001C52BD"/>
    <w:rsid w:val="001C5D5D"/>
    <w:rsid w:val="001C6E27"/>
    <w:rsid w:val="001C7491"/>
    <w:rsid w:val="001C7948"/>
    <w:rsid w:val="001C79DC"/>
    <w:rsid w:val="001C7D39"/>
    <w:rsid w:val="001D096E"/>
    <w:rsid w:val="001D1CE0"/>
    <w:rsid w:val="001D29D8"/>
    <w:rsid w:val="001D3B76"/>
    <w:rsid w:val="001D3CB4"/>
    <w:rsid w:val="001D3DE0"/>
    <w:rsid w:val="001D50FB"/>
    <w:rsid w:val="001D6822"/>
    <w:rsid w:val="001D732F"/>
    <w:rsid w:val="001D73BE"/>
    <w:rsid w:val="001D7DBE"/>
    <w:rsid w:val="001E0289"/>
    <w:rsid w:val="001E0611"/>
    <w:rsid w:val="001E0E73"/>
    <w:rsid w:val="001E13C5"/>
    <w:rsid w:val="001E1432"/>
    <w:rsid w:val="001E19DD"/>
    <w:rsid w:val="001E1F3D"/>
    <w:rsid w:val="001E2067"/>
    <w:rsid w:val="001E22C6"/>
    <w:rsid w:val="001E2578"/>
    <w:rsid w:val="001E2743"/>
    <w:rsid w:val="001E279B"/>
    <w:rsid w:val="001E31B1"/>
    <w:rsid w:val="001E3AEE"/>
    <w:rsid w:val="001E4FEE"/>
    <w:rsid w:val="001E5555"/>
    <w:rsid w:val="001E55B5"/>
    <w:rsid w:val="001E7886"/>
    <w:rsid w:val="001E7C79"/>
    <w:rsid w:val="001F00DC"/>
    <w:rsid w:val="001F0632"/>
    <w:rsid w:val="001F0EF3"/>
    <w:rsid w:val="001F1F44"/>
    <w:rsid w:val="001F2106"/>
    <w:rsid w:val="001F239B"/>
    <w:rsid w:val="001F2D15"/>
    <w:rsid w:val="001F3AB2"/>
    <w:rsid w:val="001F3B1C"/>
    <w:rsid w:val="001F40FB"/>
    <w:rsid w:val="001F51EB"/>
    <w:rsid w:val="001F75CC"/>
    <w:rsid w:val="0020343A"/>
    <w:rsid w:val="00204919"/>
    <w:rsid w:val="002051CB"/>
    <w:rsid w:val="002051E0"/>
    <w:rsid w:val="002054E1"/>
    <w:rsid w:val="00205675"/>
    <w:rsid w:val="00205DE7"/>
    <w:rsid w:val="002067BC"/>
    <w:rsid w:val="002100E1"/>
    <w:rsid w:val="00210325"/>
    <w:rsid w:val="00210540"/>
    <w:rsid w:val="00211DB2"/>
    <w:rsid w:val="00211DE8"/>
    <w:rsid w:val="00211FC0"/>
    <w:rsid w:val="00211FE5"/>
    <w:rsid w:val="002120C3"/>
    <w:rsid w:val="002140F8"/>
    <w:rsid w:val="002144D1"/>
    <w:rsid w:val="002150AB"/>
    <w:rsid w:val="00215913"/>
    <w:rsid w:val="00216466"/>
    <w:rsid w:val="002164A1"/>
    <w:rsid w:val="00216AFB"/>
    <w:rsid w:val="00216FD8"/>
    <w:rsid w:val="00217004"/>
    <w:rsid w:val="00217885"/>
    <w:rsid w:val="00220F78"/>
    <w:rsid w:val="00222257"/>
    <w:rsid w:val="00222B26"/>
    <w:rsid w:val="00222BF2"/>
    <w:rsid w:val="002233A3"/>
    <w:rsid w:val="00223932"/>
    <w:rsid w:val="00224E6A"/>
    <w:rsid w:val="00225041"/>
    <w:rsid w:val="00225456"/>
    <w:rsid w:val="0022644C"/>
    <w:rsid w:val="00226CD6"/>
    <w:rsid w:val="0022748D"/>
    <w:rsid w:val="00227F2D"/>
    <w:rsid w:val="0023027D"/>
    <w:rsid w:val="00230F1A"/>
    <w:rsid w:val="002310E1"/>
    <w:rsid w:val="00231B0B"/>
    <w:rsid w:val="0023347E"/>
    <w:rsid w:val="00234ADC"/>
    <w:rsid w:val="00234D46"/>
    <w:rsid w:val="00235477"/>
    <w:rsid w:val="00235607"/>
    <w:rsid w:val="0023741A"/>
    <w:rsid w:val="00237A76"/>
    <w:rsid w:val="00237C79"/>
    <w:rsid w:val="00240478"/>
    <w:rsid w:val="00240DB5"/>
    <w:rsid w:val="00242280"/>
    <w:rsid w:val="0024234C"/>
    <w:rsid w:val="002426E8"/>
    <w:rsid w:val="00242EBD"/>
    <w:rsid w:val="00243035"/>
    <w:rsid w:val="0024363C"/>
    <w:rsid w:val="00243ADC"/>
    <w:rsid w:val="00243E86"/>
    <w:rsid w:val="00243E8F"/>
    <w:rsid w:val="002446CE"/>
    <w:rsid w:val="00244D20"/>
    <w:rsid w:val="00244E5D"/>
    <w:rsid w:val="002452BF"/>
    <w:rsid w:val="002470F4"/>
    <w:rsid w:val="00247159"/>
    <w:rsid w:val="002504F7"/>
    <w:rsid w:val="00250765"/>
    <w:rsid w:val="002508FE"/>
    <w:rsid w:val="00250AF5"/>
    <w:rsid w:val="00251233"/>
    <w:rsid w:val="002525DC"/>
    <w:rsid w:val="002531D2"/>
    <w:rsid w:val="002538CD"/>
    <w:rsid w:val="00253D56"/>
    <w:rsid w:val="00254248"/>
    <w:rsid w:val="00254922"/>
    <w:rsid w:val="00254A1F"/>
    <w:rsid w:val="0025633E"/>
    <w:rsid w:val="002574DD"/>
    <w:rsid w:val="00257D70"/>
    <w:rsid w:val="002600D6"/>
    <w:rsid w:val="002609AE"/>
    <w:rsid w:val="00260E65"/>
    <w:rsid w:val="002613BF"/>
    <w:rsid w:val="0026174C"/>
    <w:rsid w:val="00261891"/>
    <w:rsid w:val="00261AE2"/>
    <w:rsid w:val="00262555"/>
    <w:rsid w:val="00264378"/>
    <w:rsid w:val="0026478C"/>
    <w:rsid w:val="00264F4E"/>
    <w:rsid w:val="0026574B"/>
    <w:rsid w:val="00265D8C"/>
    <w:rsid w:val="00266806"/>
    <w:rsid w:val="002673FA"/>
    <w:rsid w:val="00267767"/>
    <w:rsid w:val="00267978"/>
    <w:rsid w:val="00267D6E"/>
    <w:rsid w:val="002717A1"/>
    <w:rsid w:val="00271864"/>
    <w:rsid w:val="00272496"/>
    <w:rsid w:val="002729EB"/>
    <w:rsid w:val="00272C38"/>
    <w:rsid w:val="00272C5B"/>
    <w:rsid w:val="00273CA4"/>
    <w:rsid w:val="00273F65"/>
    <w:rsid w:val="00274187"/>
    <w:rsid w:val="00274823"/>
    <w:rsid w:val="00274D41"/>
    <w:rsid w:val="00275686"/>
    <w:rsid w:val="00275DFF"/>
    <w:rsid w:val="0027668A"/>
    <w:rsid w:val="00276ACA"/>
    <w:rsid w:val="0027749F"/>
    <w:rsid w:val="002800F4"/>
    <w:rsid w:val="00280495"/>
    <w:rsid w:val="00280A01"/>
    <w:rsid w:val="00280A6D"/>
    <w:rsid w:val="00281A73"/>
    <w:rsid w:val="00282798"/>
    <w:rsid w:val="00282B8A"/>
    <w:rsid w:val="002834E0"/>
    <w:rsid w:val="00283C8E"/>
    <w:rsid w:val="002842E0"/>
    <w:rsid w:val="00284C32"/>
    <w:rsid w:val="00285317"/>
    <w:rsid w:val="002863A4"/>
    <w:rsid w:val="00287354"/>
    <w:rsid w:val="00287708"/>
    <w:rsid w:val="0028771C"/>
    <w:rsid w:val="00287979"/>
    <w:rsid w:val="002879D6"/>
    <w:rsid w:val="00287C7B"/>
    <w:rsid w:val="00290D81"/>
    <w:rsid w:val="002918C9"/>
    <w:rsid w:val="00291CE7"/>
    <w:rsid w:val="002920C5"/>
    <w:rsid w:val="002925F1"/>
    <w:rsid w:val="00292FF8"/>
    <w:rsid w:val="00295554"/>
    <w:rsid w:val="002958CC"/>
    <w:rsid w:val="00295929"/>
    <w:rsid w:val="00295A41"/>
    <w:rsid w:val="00296310"/>
    <w:rsid w:val="002969A9"/>
    <w:rsid w:val="0029707D"/>
    <w:rsid w:val="002A0071"/>
    <w:rsid w:val="002A0680"/>
    <w:rsid w:val="002A0D46"/>
    <w:rsid w:val="002A15DE"/>
    <w:rsid w:val="002A2874"/>
    <w:rsid w:val="002A2A3F"/>
    <w:rsid w:val="002A39DF"/>
    <w:rsid w:val="002A3E30"/>
    <w:rsid w:val="002A4CA7"/>
    <w:rsid w:val="002A4CF1"/>
    <w:rsid w:val="002A5951"/>
    <w:rsid w:val="002A5B21"/>
    <w:rsid w:val="002A5C7B"/>
    <w:rsid w:val="002A5E22"/>
    <w:rsid w:val="002A63A7"/>
    <w:rsid w:val="002A7626"/>
    <w:rsid w:val="002B1A1D"/>
    <w:rsid w:val="002B1A2E"/>
    <w:rsid w:val="002B1DC8"/>
    <w:rsid w:val="002B292E"/>
    <w:rsid w:val="002B31D0"/>
    <w:rsid w:val="002B37D9"/>
    <w:rsid w:val="002B3EEC"/>
    <w:rsid w:val="002B471D"/>
    <w:rsid w:val="002B533D"/>
    <w:rsid w:val="002B557C"/>
    <w:rsid w:val="002B55D8"/>
    <w:rsid w:val="002B5D39"/>
    <w:rsid w:val="002B695F"/>
    <w:rsid w:val="002B6ADC"/>
    <w:rsid w:val="002B7396"/>
    <w:rsid w:val="002C0B8F"/>
    <w:rsid w:val="002C0E71"/>
    <w:rsid w:val="002C10C4"/>
    <w:rsid w:val="002C12D6"/>
    <w:rsid w:val="002C2058"/>
    <w:rsid w:val="002C22A4"/>
    <w:rsid w:val="002C2A2B"/>
    <w:rsid w:val="002C313D"/>
    <w:rsid w:val="002C4A17"/>
    <w:rsid w:val="002C4B99"/>
    <w:rsid w:val="002C519D"/>
    <w:rsid w:val="002C5CAD"/>
    <w:rsid w:val="002C6892"/>
    <w:rsid w:val="002C6E90"/>
    <w:rsid w:val="002C7175"/>
    <w:rsid w:val="002C7481"/>
    <w:rsid w:val="002C7678"/>
    <w:rsid w:val="002C7BD2"/>
    <w:rsid w:val="002D1E6D"/>
    <w:rsid w:val="002D2594"/>
    <w:rsid w:val="002D334C"/>
    <w:rsid w:val="002D337F"/>
    <w:rsid w:val="002D3821"/>
    <w:rsid w:val="002D4CF4"/>
    <w:rsid w:val="002D510C"/>
    <w:rsid w:val="002D55EA"/>
    <w:rsid w:val="002D64AC"/>
    <w:rsid w:val="002D6563"/>
    <w:rsid w:val="002D6581"/>
    <w:rsid w:val="002D6707"/>
    <w:rsid w:val="002D6A5C"/>
    <w:rsid w:val="002D7D05"/>
    <w:rsid w:val="002E0054"/>
    <w:rsid w:val="002E009E"/>
    <w:rsid w:val="002E09A9"/>
    <w:rsid w:val="002E0DAE"/>
    <w:rsid w:val="002E10F6"/>
    <w:rsid w:val="002E164C"/>
    <w:rsid w:val="002E25D1"/>
    <w:rsid w:val="002E282A"/>
    <w:rsid w:val="002E408E"/>
    <w:rsid w:val="002E4627"/>
    <w:rsid w:val="002E46D3"/>
    <w:rsid w:val="002E527D"/>
    <w:rsid w:val="002E5303"/>
    <w:rsid w:val="002E533A"/>
    <w:rsid w:val="002E7256"/>
    <w:rsid w:val="002E79FC"/>
    <w:rsid w:val="002E7A68"/>
    <w:rsid w:val="002F2911"/>
    <w:rsid w:val="002F378A"/>
    <w:rsid w:val="002F3F24"/>
    <w:rsid w:val="002F404C"/>
    <w:rsid w:val="002F4136"/>
    <w:rsid w:val="002F502B"/>
    <w:rsid w:val="002F53CE"/>
    <w:rsid w:val="002F58ED"/>
    <w:rsid w:val="002F5956"/>
    <w:rsid w:val="002F5B51"/>
    <w:rsid w:val="00300A31"/>
    <w:rsid w:val="00302080"/>
    <w:rsid w:val="00302562"/>
    <w:rsid w:val="00303677"/>
    <w:rsid w:val="003043BB"/>
    <w:rsid w:val="00304CEE"/>
    <w:rsid w:val="00304D89"/>
    <w:rsid w:val="00305031"/>
    <w:rsid w:val="00305AC9"/>
    <w:rsid w:val="00306FED"/>
    <w:rsid w:val="00307ECB"/>
    <w:rsid w:val="0031009B"/>
    <w:rsid w:val="00310121"/>
    <w:rsid w:val="00310364"/>
    <w:rsid w:val="003103F9"/>
    <w:rsid w:val="00310F78"/>
    <w:rsid w:val="00311AF2"/>
    <w:rsid w:val="00312D64"/>
    <w:rsid w:val="0031344F"/>
    <w:rsid w:val="00313C49"/>
    <w:rsid w:val="003140F5"/>
    <w:rsid w:val="003149F6"/>
    <w:rsid w:val="00314BA2"/>
    <w:rsid w:val="003150D2"/>
    <w:rsid w:val="003157D1"/>
    <w:rsid w:val="0031654D"/>
    <w:rsid w:val="00317175"/>
    <w:rsid w:val="00317CFF"/>
    <w:rsid w:val="00317E00"/>
    <w:rsid w:val="00320F62"/>
    <w:rsid w:val="00321B5F"/>
    <w:rsid w:val="00322414"/>
    <w:rsid w:val="00322469"/>
    <w:rsid w:val="00322597"/>
    <w:rsid w:val="00323942"/>
    <w:rsid w:val="00323E47"/>
    <w:rsid w:val="00323F5E"/>
    <w:rsid w:val="00325444"/>
    <w:rsid w:val="003258AA"/>
    <w:rsid w:val="00326FE6"/>
    <w:rsid w:val="00327821"/>
    <w:rsid w:val="003278BD"/>
    <w:rsid w:val="00330F18"/>
    <w:rsid w:val="003310C6"/>
    <w:rsid w:val="0033202D"/>
    <w:rsid w:val="00333790"/>
    <w:rsid w:val="00335452"/>
    <w:rsid w:val="003359AE"/>
    <w:rsid w:val="00335D47"/>
    <w:rsid w:val="00336402"/>
    <w:rsid w:val="003404A7"/>
    <w:rsid w:val="00340843"/>
    <w:rsid w:val="003409C5"/>
    <w:rsid w:val="00340E99"/>
    <w:rsid w:val="003414E6"/>
    <w:rsid w:val="0034162F"/>
    <w:rsid w:val="0034189A"/>
    <w:rsid w:val="00341B9F"/>
    <w:rsid w:val="00342986"/>
    <w:rsid w:val="00344694"/>
    <w:rsid w:val="0034481D"/>
    <w:rsid w:val="00344A1A"/>
    <w:rsid w:val="003452D6"/>
    <w:rsid w:val="003464C2"/>
    <w:rsid w:val="0034748D"/>
    <w:rsid w:val="00347BD3"/>
    <w:rsid w:val="00347EC2"/>
    <w:rsid w:val="00347F27"/>
    <w:rsid w:val="0035037E"/>
    <w:rsid w:val="00350CFE"/>
    <w:rsid w:val="00352129"/>
    <w:rsid w:val="003530BD"/>
    <w:rsid w:val="003531C9"/>
    <w:rsid w:val="00354D30"/>
    <w:rsid w:val="003554A8"/>
    <w:rsid w:val="00355FC7"/>
    <w:rsid w:val="00357FE8"/>
    <w:rsid w:val="0036035B"/>
    <w:rsid w:val="00360424"/>
    <w:rsid w:val="00361F5A"/>
    <w:rsid w:val="00362E4B"/>
    <w:rsid w:val="003636B0"/>
    <w:rsid w:val="00363768"/>
    <w:rsid w:val="003659A9"/>
    <w:rsid w:val="003670F5"/>
    <w:rsid w:val="00367733"/>
    <w:rsid w:val="00367906"/>
    <w:rsid w:val="00371369"/>
    <w:rsid w:val="00371477"/>
    <w:rsid w:val="0037303C"/>
    <w:rsid w:val="00373D81"/>
    <w:rsid w:val="00374547"/>
    <w:rsid w:val="003748F2"/>
    <w:rsid w:val="00374964"/>
    <w:rsid w:val="0037500C"/>
    <w:rsid w:val="003759EE"/>
    <w:rsid w:val="00375AC7"/>
    <w:rsid w:val="00375C49"/>
    <w:rsid w:val="00375C56"/>
    <w:rsid w:val="0038052A"/>
    <w:rsid w:val="00381313"/>
    <w:rsid w:val="00382A1D"/>
    <w:rsid w:val="00383AE7"/>
    <w:rsid w:val="00383C91"/>
    <w:rsid w:val="003841D6"/>
    <w:rsid w:val="00384B99"/>
    <w:rsid w:val="00384C53"/>
    <w:rsid w:val="00386C2E"/>
    <w:rsid w:val="003878AC"/>
    <w:rsid w:val="00390BB7"/>
    <w:rsid w:val="0039193B"/>
    <w:rsid w:val="00391D2B"/>
    <w:rsid w:val="0039243F"/>
    <w:rsid w:val="003929EA"/>
    <w:rsid w:val="00393429"/>
    <w:rsid w:val="0039470C"/>
    <w:rsid w:val="00395678"/>
    <w:rsid w:val="00395C57"/>
    <w:rsid w:val="003960A0"/>
    <w:rsid w:val="00396AC9"/>
    <w:rsid w:val="0039723A"/>
    <w:rsid w:val="003976D9"/>
    <w:rsid w:val="00397960"/>
    <w:rsid w:val="003979F0"/>
    <w:rsid w:val="003A066E"/>
    <w:rsid w:val="003A1984"/>
    <w:rsid w:val="003A1C3E"/>
    <w:rsid w:val="003A1FF1"/>
    <w:rsid w:val="003A2B3E"/>
    <w:rsid w:val="003A39AB"/>
    <w:rsid w:val="003A3E35"/>
    <w:rsid w:val="003A47A0"/>
    <w:rsid w:val="003A4852"/>
    <w:rsid w:val="003A48FA"/>
    <w:rsid w:val="003A5403"/>
    <w:rsid w:val="003A5650"/>
    <w:rsid w:val="003A57D1"/>
    <w:rsid w:val="003A586E"/>
    <w:rsid w:val="003A6533"/>
    <w:rsid w:val="003A6B26"/>
    <w:rsid w:val="003A76F8"/>
    <w:rsid w:val="003A784A"/>
    <w:rsid w:val="003A7E71"/>
    <w:rsid w:val="003A7FA1"/>
    <w:rsid w:val="003B034B"/>
    <w:rsid w:val="003B1A13"/>
    <w:rsid w:val="003B1EC7"/>
    <w:rsid w:val="003B27EE"/>
    <w:rsid w:val="003B28C1"/>
    <w:rsid w:val="003B2C09"/>
    <w:rsid w:val="003B34F3"/>
    <w:rsid w:val="003B43F8"/>
    <w:rsid w:val="003B4CCD"/>
    <w:rsid w:val="003B539D"/>
    <w:rsid w:val="003B656E"/>
    <w:rsid w:val="003B675C"/>
    <w:rsid w:val="003B71E1"/>
    <w:rsid w:val="003C0E06"/>
    <w:rsid w:val="003C1CC0"/>
    <w:rsid w:val="003C2258"/>
    <w:rsid w:val="003C2601"/>
    <w:rsid w:val="003C2652"/>
    <w:rsid w:val="003C2AD1"/>
    <w:rsid w:val="003C336A"/>
    <w:rsid w:val="003C36AA"/>
    <w:rsid w:val="003C448E"/>
    <w:rsid w:val="003C4C19"/>
    <w:rsid w:val="003C51B7"/>
    <w:rsid w:val="003C5C68"/>
    <w:rsid w:val="003C6855"/>
    <w:rsid w:val="003C7131"/>
    <w:rsid w:val="003C788A"/>
    <w:rsid w:val="003C7C54"/>
    <w:rsid w:val="003D14E4"/>
    <w:rsid w:val="003D1878"/>
    <w:rsid w:val="003D22E7"/>
    <w:rsid w:val="003D2468"/>
    <w:rsid w:val="003D2530"/>
    <w:rsid w:val="003D270B"/>
    <w:rsid w:val="003D3BD6"/>
    <w:rsid w:val="003D3D1C"/>
    <w:rsid w:val="003D46E9"/>
    <w:rsid w:val="003D5E4A"/>
    <w:rsid w:val="003D61A1"/>
    <w:rsid w:val="003D7DFB"/>
    <w:rsid w:val="003E0D5B"/>
    <w:rsid w:val="003E0E00"/>
    <w:rsid w:val="003E1129"/>
    <w:rsid w:val="003E272D"/>
    <w:rsid w:val="003E3DEB"/>
    <w:rsid w:val="003E422D"/>
    <w:rsid w:val="003E4780"/>
    <w:rsid w:val="003E50AF"/>
    <w:rsid w:val="003E6D0C"/>
    <w:rsid w:val="003F053B"/>
    <w:rsid w:val="003F08B7"/>
    <w:rsid w:val="003F0A99"/>
    <w:rsid w:val="003F0D12"/>
    <w:rsid w:val="003F1629"/>
    <w:rsid w:val="003F27D5"/>
    <w:rsid w:val="003F2B44"/>
    <w:rsid w:val="003F30E9"/>
    <w:rsid w:val="003F32F4"/>
    <w:rsid w:val="003F34EA"/>
    <w:rsid w:val="003F3E84"/>
    <w:rsid w:val="003F5020"/>
    <w:rsid w:val="003F67C5"/>
    <w:rsid w:val="003F73F3"/>
    <w:rsid w:val="003F76E0"/>
    <w:rsid w:val="003F7765"/>
    <w:rsid w:val="003F7A50"/>
    <w:rsid w:val="003F7B4A"/>
    <w:rsid w:val="004000A3"/>
    <w:rsid w:val="00400672"/>
    <w:rsid w:val="00401A7C"/>
    <w:rsid w:val="00402073"/>
    <w:rsid w:val="00402184"/>
    <w:rsid w:val="004029A2"/>
    <w:rsid w:val="0040305C"/>
    <w:rsid w:val="004056C9"/>
    <w:rsid w:val="004058A9"/>
    <w:rsid w:val="00407363"/>
    <w:rsid w:val="00410AD4"/>
    <w:rsid w:val="00411B69"/>
    <w:rsid w:val="00411EC1"/>
    <w:rsid w:val="00413F0B"/>
    <w:rsid w:val="00414BF7"/>
    <w:rsid w:val="00414F29"/>
    <w:rsid w:val="0041508B"/>
    <w:rsid w:val="00417F38"/>
    <w:rsid w:val="004200E8"/>
    <w:rsid w:val="00420999"/>
    <w:rsid w:val="0042202F"/>
    <w:rsid w:val="004220F4"/>
    <w:rsid w:val="00422470"/>
    <w:rsid w:val="004224D8"/>
    <w:rsid w:val="00423543"/>
    <w:rsid w:val="00423DEA"/>
    <w:rsid w:val="00424854"/>
    <w:rsid w:val="00424AE7"/>
    <w:rsid w:val="0042501F"/>
    <w:rsid w:val="004253CD"/>
    <w:rsid w:val="00425E25"/>
    <w:rsid w:val="004262AD"/>
    <w:rsid w:val="00426468"/>
    <w:rsid w:val="00426F7F"/>
    <w:rsid w:val="00427FAB"/>
    <w:rsid w:val="00430CA0"/>
    <w:rsid w:val="00430DC7"/>
    <w:rsid w:val="00431476"/>
    <w:rsid w:val="00431A3D"/>
    <w:rsid w:val="00431D84"/>
    <w:rsid w:val="004323ED"/>
    <w:rsid w:val="004327DE"/>
    <w:rsid w:val="00432D1A"/>
    <w:rsid w:val="00432F5A"/>
    <w:rsid w:val="0043329A"/>
    <w:rsid w:val="00433A98"/>
    <w:rsid w:val="00434B29"/>
    <w:rsid w:val="00434C55"/>
    <w:rsid w:val="00435839"/>
    <w:rsid w:val="00435C60"/>
    <w:rsid w:val="00436431"/>
    <w:rsid w:val="00436493"/>
    <w:rsid w:val="00436A27"/>
    <w:rsid w:val="00436A76"/>
    <w:rsid w:val="00436C59"/>
    <w:rsid w:val="00436F96"/>
    <w:rsid w:val="0043704F"/>
    <w:rsid w:val="00437211"/>
    <w:rsid w:val="0043784D"/>
    <w:rsid w:val="004379C9"/>
    <w:rsid w:val="004401FF"/>
    <w:rsid w:val="00440281"/>
    <w:rsid w:val="00440494"/>
    <w:rsid w:val="00441832"/>
    <w:rsid w:val="00441A30"/>
    <w:rsid w:val="00442452"/>
    <w:rsid w:val="0044262C"/>
    <w:rsid w:val="00442F5C"/>
    <w:rsid w:val="00444383"/>
    <w:rsid w:val="00447ED2"/>
    <w:rsid w:val="004506F9"/>
    <w:rsid w:val="00450A04"/>
    <w:rsid w:val="00451039"/>
    <w:rsid w:val="004523AC"/>
    <w:rsid w:val="00452767"/>
    <w:rsid w:val="00452BEB"/>
    <w:rsid w:val="004530A9"/>
    <w:rsid w:val="00453ECE"/>
    <w:rsid w:val="004552E5"/>
    <w:rsid w:val="00455422"/>
    <w:rsid w:val="00455CFF"/>
    <w:rsid w:val="00455E09"/>
    <w:rsid w:val="00456484"/>
    <w:rsid w:val="00456792"/>
    <w:rsid w:val="00456CC6"/>
    <w:rsid w:val="004606AD"/>
    <w:rsid w:val="00460D75"/>
    <w:rsid w:val="0046169B"/>
    <w:rsid w:val="00462C76"/>
    <w:rsid w:val="00462D6C"/>
    <w:rsid w:val="00463424"/>
    <w:rsid w:val="004634C1"/>
    <w:rsid w:val="0046391E"/>
    <w:rsid w:val="00465CDF"/>
    <w:rsid w:val="00465E9F"/>
    <w:rsid w:val="0046654A"/>
    <w:rsid w:val="00467EF7"/>
    <w:rsid w:val="00470F85"/>
    <w:rsid w:val="004710BB"/>
    <w:rsid w:val="004727DA"/>
    <w:rsid w:val="00472CC6"/>
    <w:rsid w:val="0047336C"/>
    <w:rsid w:val="0047370C"/>
    <w:rsid w:val="00473991"/>
    <w:rsid w:val="00473B5C"/>
    <w:rsid w:val="00474549"/>
    <w:rsid w:val="00474B44"/>
    <w:rsid w:val="00474FD7"/>
    <w:rsid w:val="00475475"/>
    <w:rsid w:val="00475983"/>
    <w:rsid w:val="00476150"/>
    <w:rsid w:val="0047632D"/>
    <w:rsid w:val="00477C43"/>
    <w:rsid w:val="00477CF7"/>
    <w:rsid w:val="0048034F"/>
    <w:rsid w:val="00480441"/>
    <w:rsid w:val="004805DB"/>
    <w:rsid w:val="00480EDA"/>
    <w:rsid w:val="004821B5"/>
    <w:rsid w:val="00482716"/>
    <w:rsid w:val="00482870"/>
    <w:rsid w:val="0048338C"/>
    <w:rsid w:val="0048365B"/>
    <w:rsid w:val="00483832"/>
    <w:rsid w:val="00483BBD"/>
    <w:rsid w:val="00483EE8"/>
    <w:rsid w:val="0048410E"/>
    <w:rsid w:val="00484F03"/>
    <w:rsid w:val="0048519A"/>
    <w:rsid w:val="004851FB"/>
    <w:rsid w:val="00485AF3"/>
    <w:rsid w:val="00485E3D"/>
    <w:rsid w:val="00486034"/>
    <w:rsid w:val="004864A1"/>
    <w:rsid w:val="00487546"/>
    <w:rsid w:val="00487C40"/>
    <w:rsid w:val="004903B5"/>
    <w:rsid w:val="00490AD1"/>
    <w:rsid w:val="004914A8"/>
    <w:rsid w:val="00491F8D"/>
    <w:rsid w:val="00492A0E"/>
    <w:rsid w:val="00493826"/>
    <w:rsid w:val="004952AC"/>
    <w:rsid w:val="00495A5D"/>
    <w:rsid w:val="00496070"/>
    <w:rsid w:val="004965CC"/>
    <w:rsid w:val="00496712"/>
    <w:rsid w:val="0049678A"/>
    <w:rsid w:val="00496F7C"/>
    <w:rsid w:val="00496FF2"/>
    <w:rsid w:val="004971BF"/>
    <w:rsid w:val="004975C0"/>
    <w:rsid w:val="00497E1C"/>
    <w:rsid w:val="004A11E1"/>
    <w:rsid w:val="004A23B3"/>
    <w:rsid w:val="004A2BCC"/>
    <w:rsid w:val="004A31EB"/>
    <w:rsid w:val="004A3417"/>
    <w:rsid w:val="004A3584"/>
    <w:rsid w:val="004A36D3"/>
    <w:rsid w:val="004A3980"/>
    <w:rsid w:val="004A4898"/>
    <w:rsid w:val="004A4BF2"/>
    <w:rsid w:val="004A5173"/>
    <w:rsid w:val="004A5C0F"/>
    <w:rsid w:val="004A735A"/>
    <w:rsid w:val="004A7639"/>
    <w:rsid w:val="004A7CCB"/>
    <w:rsid w:val="004A7FFE"/>
    <w:rsid w:val="004B02A7"/>
    <w:rsid w:val="004B3110"/>
    <w:rsid w:val="004B332C"/>
    <w:rsid w:val="004B4675"/>
    <w:rsid w:val="004B542D"/>
    <w:rsid w:val="004B586E"/>
    <w:rsid w:val="004B5C41"/>
    <w:rsid w:val="004B5E26"/>
    <w:rsid w:val="004B76C2"/>
    <w:rsid w:val="004B7B2F"/>
    <w:rsid w:val="004C0D99"/>
    <w:rsid w:val="004C0E4B"/>
    <w:rsid w:val="004C13F3"/>
    <w:rsid w:val="004C1ED7"/>
    <w:rsid w:val="004C2582"/>
    <w:rsid w:val="004C304E"/>
    <w:rsid w:val="004C3180"/>
    <w:rsid w:val="004C47C5"/>
    <w:rsid w:val="004C4893"/>
    <w:rsid w:val="004C5383"/>
    <w:rsid w:val="004C668E"/>
    <w:rsid w:val="004C68F9"/>
    <w:rsid w:val="004C7A8A"/>
    <w:rsid w:val="004D11B3"/>
    <w:rsid w:val="004D143A"/>
    <w:rsid w:val="004D1F49"/>
    <w:rsid w:val="004D21A5"/>
    <w:rsid w:val="004D3373"/>
    <w:rsid w:val="004D3C2A"/>
    <w:rsid w:val="004D3E22"/>
    <w:rsid w:val="004D41BD"/>
    <w:rsid w:val="004D4788"/>
    <w:rsid w:val="004D559F"/>
    <w:rsid w:val="004D5C10"/>
    <w:rsid w:val="004D5FF2"/>
    <w:rsid w:val="004D78D6"/>
    <w:rsid w:val="004E0577"/>
    <w:rsid w:val="004E087B"/>
    <w:rsid w:val="004E09FD"/>
    <w:rsid w:val="004E0B96"/>
    <w:rsid w:val="004E18B2"/>
    <w:rsid w:val="004E1C7D"/>
    <w:rsid w:val="004E1E37"/>
    <w:rsid w:val="004E1FB3"/>
    <w:rsid w:val="004E1FBE"/>
    <w:rsid w:val="004E2568"/>
    <w:rsid w:val="004E2591"/>
    <w:rsid w:val="004E2593"/>
    <w:rsid w:val="004E26FD"/>
    <w:rsid w:val="004E28FD"/>
    <w:rsid w:val="004E2F51"/>
    <w:rsid w:val="004E3523"/>
    <w:rsid w:val="004E39C3"/>
    <w:rsid w:val="004E3C23"/>
    <w:rsid w:val="004E44D8"/>
    <w:rsid w:val="004E4593"/>
    <w:rsid w:val="004E6583"/>
    <w:rsid w:val="004E6E0E"/>
    <w:rsid w:val="004E6EDF"/>
    <w:rsid w:val="004E7E0E"/>
    <w:rsid w:val="004F19DE"/>
    <w:rsid w:val="004F2B77"/>
    <w:rsid w:val="004F2DE5"/>
    <w:rsid w:val="004F2E20"/>
    <w:rsid w:val="004F4669"/>
    <w:rsid w:val="004F4821"/>
    <w:rsid w:val="004F4F6C"/>
    <w:rsid w:val="004F580D"/>
    <w:rsid w:val="004F728A"/>
    <w:rsid w:val="004F7706"/>
    <w:rsid w:val="004F7B67"/>
    <w:rsid w:val="004F7C1D"/>
    <w:rsid w:val="005014CB"/>
    <w:rsid w:val="00502755"/>
    <w:rsid w:val="00502D70"/>
    <w:rsid w:val="00502F5F"/>
    <w:rsid w:val="0050476A"/>
    <w:rsid w:val="00504E92"/>
    <w:rsid w:val="005050F4"/>
    <w:rsid w:val="00505C97"/>
    <w:rsid w:val="00505FB5"/>
    <w:rsid w:val="0050679D"/>
    <w:rsid w:val="00507522"/>
    <w:rsid w:val="0050763E"/>
    <w:rsid w:val="00507971"/>
    <w:rsid w:val="00510688"/>
    <w:rsid w:val="005115C2"/>
    <w:rsid w:val="00511F7C"/>
    <w:rsid w:val="005120EA"/>
    <w:rsid w:val="00512BFD"/>
    <w:rsid w:val="00512DBD"/>
    <w:rsid w:val="00512EA7"/>
    <w:rsid w:val="005130FF"/>
    <w:rsid w:val="00513CE1"/>
    <w:rsid w:val="00514CBB"/>
    <w:rsid w:val="0051559C"/>
    <w:rsid w:val="00515785"/>
    <w:rsid w:val="00517680"/>
    <w:rsid w:val="0052148F"/>
    <w:rsid w:val="00523369"/>
    <w:rsid w:val="00523A7C"/>
    <w:rsid w:val="0052420A"/>
    <w:rsid w:val="00524A21"/>
    <w:rsid w:val="005256FA"/>
    <w:rsid w:val="00525BF9"/>
    <w:rsid w:val="00526658"/>
    <w:rsid w:val="005271AA"/>
    <w:rsid w:val="00527AF8"/>
    <w:rsid w:val="005311EB"/>
    <w:rsid w:val="00531492"/>
    <w:rsid w:val="005317BF"/>
    <w:rsid w:val="0053195B"/>
    <w:rsid w:val="005323DE"/>
    <w:rsid w:val="005328BD"/>
    <w:rsid w:val="00532A9C"/>
    <w:rsid w:val="00532FE7"/>
    <w:rsid w:val="005331B8"/>
    <w:rsid w:val="00533296"/>
    <w:rsid w:val="00534085"/>
    <w:rsid w:val="005341D3"/>
    <w:rsid w:val="005347B8"/>
    <w:rsid w:val="00534B40"/>
    <w:rsid w:val="00534BC3"/>
    <w:rsid w:val="00535950"/>
    <w:rsid w:val="00535C58"/>
    <w:rsid w:val="00535D69"/>
    <w:rsid w:val="00536C6F"/>
    <w:rsid w:val="005401A4"/>
    <w:rsid w:val="00541B49"/>
    <w:rsid w:val="0054211E"/>
    <w:rsid w:val="00542654"/>
    <w:rsid w:val="00542E9C"/>
    <w:rsid w:val="005432B8"/>
    <w:rsid w:val="005432F8"/>
    <w:rsid w:val="00543ADE"/>
    <w:rsid w:val="0054404A"/>
    <w:rsid w:val="00544C41"/>
    <w:rsid w:val="005454E6"/>
    <w:rsid w:val="005457CE"/>
    <w:rsid w:val="0054586E"/>
    <w:rsid w:val="00546461"/>
    <w:rsid w:val="005479B8"/>
    <w:rsid w:val="00550D27"/>
    <w:rsid w:val="005537EF"/>
    <w:rsid w:val="0055387F"/>
    <w:rsid w:val="005541DA"/>
    <w:rsid w:val="00554C67"/>
    <w:rsid w:val="00555505"/>
    <w:rsid w:val="00555A91"/>
    <w:rsid w:val="00556011"/>
    <w:rsid w:val="00556203"/>
    <w:rsid w:val="00556BBD"/>
    <w:rsid w:val="00556EB7"/>
    <w:rsid w:val="00557DD3"/>
    <w:rsid w:val="005604E3"/>
    <w:rsid w:val="00560CAE"/>
    <w:rsid w:val="00560DCD"/>
    <w:rsid w:val="00561442"/>
    <w:rsid w:val="00561CB1"/>
    <w:rsid w:val="00561DD2"/>
    <w:rsid w:val="00561FB2"/>
    <w:rsid w:val="00563DC9"/>
    <w:rsid w:val="00564AA2"/>
    <w:rsid w:val="00565DA4"/>
    <w:rsid w:val="00566F42"/>
    <w:rsid w:val="00567C73"/>
    <w:rsid w:val="0057009F"/>
    <w:rsid w:val="005705A2"/>
    <w:rsid w:val="0057079F"/>
    <w:rsid w:val="00570C31"/>
    <w:rsid w:val="00571088"/>
    <w:rsid w:val="005715C4"/>
    <w:rsid w:val="00572251"/>
    <w:rsid w:val="00572A46"/>
    <w:rsid w:val="00572CA5"/>
    <w:rsid w:val="0057357F"/>
    <w:rsid w:val="005745DC"/>
    <w:rsid w:val="00574D42"/>
    <w:rsid w:val="00575954"/>
    <w:rsid w:val="00576506"/>
    <w:rsid w:val="00576C78"/>
    <w:rsid w:val="00577044"/>
    <w:rsid w:val="00577AC4"/>
    <w:rsid w:val="005803C0"/>
    <w:rsid w:val="005804C3"/>
    <w:rsid w:val="00580915"/>
    <w:rsid w:val="00581540"/>
    <w:rsid w:val="00581B3E"/>
    <w:rsid w:val="00581E4F"/>
    <w:rsid w:val="005826C6"/>
    <w:rsid w:val="00582BBA"/>
    <w:rsid w:val="00583924"/>
    <w:rsid w:val="00586AFC"/>
    <w:rsid w:val="00586F96"/>
    <w:rsid w:val="0058779A"/>
    <w:rsid w:val="005878FA"/>
    <w:rsid w:val="005900E9"/>
    <w:rsid w:val="0059040F"/>
    <w:rsid w:val="00590EFE"/>
    <w:rsid w:val="00591099"/>
    <w:rsid w:val="00591403"/>
    <w:rsid w:val="00591436"/>
    <w:rsid w:val="00592117"/>
    <w:rsid w:val="00593626"/>
    <w:rsid w:val="0059395E"/>
    <w:rsid w:val="0059440D"/>
    <w:rsid w:val="0059471E"/>
    <w:rsid w:val="00594CFF"/>
    <w:rsid w:val="005951B3"/>
    <w:rsid w:val="00595568"/>
    <w:rsid w:val="005955B6"/>
    <w:rsid w:val="00595B34"/>
    <w:rsid w:val="00595CD4"/>
    <w:rsid w:val="00595F4C"/>
    <w:rsid w:val="005962D2"/>
    <w:rsid w:val="00596DD2"/>
    <w:rsid w:val="00596F62"/>
    <w:rsid w:val="00597186"/>
    <w:rsid w:val="00597EDD"/>
    <w:rsid w:val="005A222B"/>
    <w:rsid w:val="005A2D50"/>
    <w:rsid w:val="005A37B5"/>
    <w:rsid w:val="005A3D1E"/>
    <w:rsid w:val="005A3F9D"/>
    <w:rsid w:val="005A471D"/>
    <w:rsid w:val="005A4784"/>
    <w:rsid w:val="005A5D03"/>
    <w:rsid w:val="005A6422"/>
    <w:rsid w:val="005A6772"/>
    <w:rsid w:val="005A6CB8"/>
    <w:rsid w:val="005A6CE8"/>
    <w:rsid w:val="005A6CE9"/>
    <w:rsid w:val="005A6EC6"/>
    <w:rsid w:val="005A6EE8"/>
    <w:rsid w:val="005A759A"/>
    <w:rsid w:val="005A7A00"/>
    <w:rsid w:val="005A7FDE"/>
    <w:rsid w:val="005A7FF9"/>
    <w:rsid w:val="005B0ABF"/>
    <w:rsid w:val="005B0FDE"/>
    <w:rsid w:val="005B21E1"/>
    <w:rsid w:val="005B2F2E"/>
    <w:rsid w:val="005B3547"/>
    <w:rsid w:val="005B4094"/>
    <w:rsid w:val="005B4EE2"/>
    <w:rsid w:val="005B62B5"/>
    <w:rsid w:val="005B62D1"/>
    <w:rsid w:val="005B6350"/>
    <w:rsid w:val="005B6948"/>
    <w:rsid w:val="005B7687"/>
    <w:rsid w:val="005B7F39"/>
    <w:rsid w:val="005C0AA4"/>
    <w:rsid w:val="005C0AE8"/>
    <w:rsid w:val="005C12C9"/>
    <w:rsid w:val="005C12F9"/>
    <w:rsid w:val="005C1A61"/>
    <w:rsid w:val="005C308F"/>
    <w:rsid w:val="005C3617"/>
    <w:rsid w:val="005C39FB"/>
    <w:rsid w:val="005C3DB3"/>
    <w:rsid w:val="005C3E6A"/>
    <w:rsid w:val="005C4556"/>
    <w:rsid w:val="005C4CB3"/>
    <w:rsid w:val="005C5065"/>
    <w:rsid w:val="005C5695"/>
    <w:rsid w:val="005C5697"/>
    <w:rsid w:val="005C5F8A"/>
    <w:rsid w:val="005C6536"/>
    <w:rsid w:val="005C6F0D"/>
    <w:rsid w:val="005C7960"/>
    <w:rsid w:val="005C7AED"/>
    <w:rsid w:val="005C7C1F"/>
    <w:rsid w:val="005C7DFD"/>
    <w:rsid w:val="005D03E1"/>
    <w:rsid w:val="005D0D2F"/>
    <w:rsid w:val="005D15D3"/>
    <w:rsid w:val="005D2331"/>
    <w:rsid w:val="005D23D0"/>
    <w:rsid w:val="005D317C"/>
    <w:rsid w:val="005D328E"/>
    <w:rsid w:val="005D3963"/>
    <w:rsid w:val="005D4767"/>
    <w:rsid w:val="005D4AAC"/>
    <w:rsid w:val="005D4F4B"/>
    <w:rsid w:val="005D5E82"/>
    <w:rsid w:val="005D6293"/>
    <w:rsid w:val="005D63C1"/>
    <w:rsid w:val="005D65A3"/>
    <w:rsid w:val="005D6AAB"/>
    <w:rsid w:val="005D6EAE"/>
    <w:rsid w:val="005D702B"/>
    <w:rsid w:val="005D70BF"/>
    <w:rsid w:val="005D7D3D"/>
    <w:rsid w:val="005D7F0E"/>
    <w:rsid w:val="005D7F20"/>
    <w:rsid w:val="005E05D1"/>
    <w:rsid w:val="005E161D"/>
    <w:rsid w:val="005E19E5"/>
    <w:rsid w:val="005E20DB"/>
    <w:rsid w:val="005E2271"/>
    <w:rsid w:val="005E2616"/>
    <w:rsid w:val="005E3A29"/>
    <w:rsid w:val="005E3C7B"/>
    <w:rsid w:val="005E3D03"/>
    <w:rsid w:val="005E3D75"/>
    <w:rsid w:val="005E4233"/>
    <w:rsid w:val="005E4596"/>
    <w:rsid w:val="005E4E9F"/>
    <w:rsid w:val="005E4FE0"/>
    <w:rsid w:val="005E512A"/>
    <w:rsid w:val="005E54F2"/>
    <w:rsid w:val="005E58F3"/>
    <w:rsid w:val="005E5BA0"/>
    <w:rsid w:val="005E615F"/>
    <w:rsid w:val="005E648C"/>
    <w:rsid w:val="005F1A85"/>
    <w:rsid w:val="005F1F25"/>
    <w:rsid w:val="005F2557"/>
    <w:rsid w:val="005F2D9A"/>
    <w:rsid w:val="005F3A53"/>
    <w:rsid w:val="005F3C43"/>
    <w:rsid w:val="005F45AB"/>
    <w:rsid w:val="005F7FB8"/>
    <w:rsid w:val="006009F3"/>
    <w:rsid w:val="0060184E"/>
    <w:rsid w:val="006019C4"/>
    <w:rsid w:val="00602216"/>
    <w:rsid w:val="00602E7A"/>
    <w:rsid w:val="00602F6D"/>
    <w:rsid w:val="0060430B"/>
    <w:rsid w:val="00604DB4"/>
    <w:rsid w:val="006050D3"/>
    <w:rsid w:val="006062E7"/>
    <w:rsid w:val="0060633B"/>
    <w:rsid w:val="00606A15"/>
    <w:rsid w:val="006078CF"/>
    <w:rsid w:val="00607DE7"/>
    <w:rsid w:val="006100BC"/>
    <w:rsid w:val="006108C9"/>
    <w:rsid w:val="00610CDC"/>
    <w:rsid w:val="00610DF5"/>
    <w:rsid w:val="006118A8"/>
    <w:rsid w:val="00612023"/>
    <w:rsid w:val="00612F4C"/>
    <w:rsid w:val="006164F1"/>
    <w:rsid w:val="006173D4"/>
    <w:rsid w:val="00617682"/>
    <w:rsid w:val="00617F42"/>
    <w:rsid w:val="006203DB"/>
    <w:rsid w:val="00620A17"/>
    <w:rsid w:val="00621C6D"/>
    <w:rsid w:val="00622E31"/>
    <w:rsid w:val="00623496"/>
    <w:rsid w:val="00624CAB"/>
    <w:rsid w:val="00624EA0"/>
    <w:rsid w:val="0062607F"/>
    <w:rsid w:val="006260BB"/>
    <w:rsid w:val="0062615B"/>
    <w:rsid w:val="006279C7"/>
    <w:rsid w:val="006305C0"/>
    <w:rsid w:val="00630806"/>
    <w:rsid w:val="006308CE"/>
    <w:rsid w:val="00631573"/>
    <w:rsid w:val="00631B3E"/>
    <w:rsid w:val="00634865"/>
    <w:rsid w:val="006353FA"/>
    <w:rsid w:val="00635757"/>
    <w:rsid w:val="006372A9"/>
    <w:rsid w:val="0063787B"/>
    <w:rsid w:val="00640558"/>
    <w:rsid w:val="006407E4"/>
    <w:rsid w:val="006413FB"/>
    <w:rsid w:val="006416E3"/>
    <w:rsid w:val="006417FA"/>
    <w:rsid w:val="00641F40"/>
    <w:rsid w:val="006420D4"/>
    <w:rsid w:val="00642953"/>
    <w:rsid w:val="00643976"/>
    <w:rsid w:val="00643B39"/>
    <w:rsid w:val="00643DB8"/>
    <w:rsid w:val="006441D9"/>
    <w:rsid w:val="00645177"/>
    <w:rsid w:val="006471E5"/>
    <w:rsid w:val="00647C4A"/>
    <w:rsid w:val="00647F23"/>
    <w:rsid w:val="0065009E"/>
    <w:rsid w:val="006509EB"/>
    <w:rsid w:val="00650BE8"/>
    <w:rsid w:val="006510C2"/>
    <w:rsid w:val="006515E2"/>
    <w:rsid w:val="00652D48"/>
    <w:rsid w:val="00653025"/>
    <w:rsid w:val="0065384F"/>
    <w:rsid w:val="00653998"/>
    <w:rsid w:val="00653FD3"/>
    <w:rsid w:val="00654E4C"/>
    <w:rsid w:val="00655901"/>
    <w:rsid w:val="00655ACC"/>
    <w:rsid w:val="0065610E"/>
    <w:rsid w:val="006569DD"/>
    <w:rsid w:val="0065753E"/>
    <w:rsid w:val="00657CD8"/>
    <w:rsid w:val="00657E3F"/>
    <w:rsid w:val="006602B7"/>
    <w:rsid w:val="00660472"/>
    <w:rsid w:val="00660688"/>
    <w:rsid w:val="006606A7"/>
    <w:rsid w:val="006610CD"/>
    <w:rsid w:val="0066190D"/>
    <w:rsid w:val="006623C1"/>
    <w:rsid w:val="006627A0"/>
    <w:rsid w:val="0066307C"/>
    <w:rsid w:val="00663639"/>
    <w:rsid w:val="00663802"/>
    <w:rsid w:val="006639A4"/>
    <w:rsid w:val="006648DB"/>
    <w:rsid w:val="00664922"/>
    <w:rsid w:val="006653BD"/>
    <w:rsid w:val="00665A4D"/>
    <w:rsid w:val="006664CB"/>
    <w:rsid w:val="006672F6"/>
    <w:rsid w:val="0066771E"/>
    <w:rsid w:val="0067025E"/>
    <w:rsid w:val="006703E9"/>
    <w:rsid w:val="00671120"/>
    <w:rsid w:val="00671263"/>
    <w:rsid w:val="00671F1F"/>
    <w:rsid w:val="00671F85"/>
    <w:rsid w:val="00673119"/>
    <w:rsid w:val="00673124"/>
    <w:rsid w:val="00674F61"/>
    <w:rsid w:val="00675A02"/>
    <w:rsid w:val="00675BBC"/>
    <w:rsid w:val="0067601D"/>
    <w:rsid w:val="00677462"/>
    <w:rsid w:val="006778F9"/>
    <w:rsid w:val="00680565"/>
    <w:rsid w:val="00680C4F"/>
    <w:rsid w:val="00680D08"/>
    <w:rsid w:val="006816EE"/>
    <w:rsid w:val="00681888"/>
    <w:rsid w:val="006824FB"/>
    <w:rsid w:val="006828C7"/>
    <w:rsid w:val="00682DD4"/>
    <w:rsid w:val="00683998"/>
    <w:rsid w:val="00684038"/>
    <w:rsid w:val="00684580"/>
    <w:rsid w:val="00685A73"/>
    <w:rsid w:val="006868CC"/>
    <w:rsid w:val="00686A94"/>
    <w:rsid w:val="0068723C"/>
    <w:rsid w:val="006873FC"/>
    <w:rsid w:val="0068772A"/>
    <w:rsid w:val="006900BD"/>
    <w:rsid w:val="00690E6F"/>
    <w:rsid w:val="0069165F"/>
    <w:rsid w:val="006931F3"/>
    <w:rsid w:val="0069385C"/>
    <w:rsid w:val="00694658"/>
    <w:rsid w:val="00694F2E"/>
    <w:rsid w:val="00695321"/>
    <w:rsid w:val="00696395"/>
    <w:rsid w:val="00696DA8"/>
    <w:rsid w:val="0069757F"/>
    <w:rsid w:val="00697BA4"/>
    <w:rsid w:val="006A11FC"/>
    <w:rsid w:val="006A1324"/>
    <w:rsid w:val="006A16C2"/>
    <w:rsid w:val="006A1A0E"/>
    <w:rsid w:val="006A2475"/>
    <w:rsid w:val="006A2ACD"/>
    <w:rsid w:val="006A2E3E"/>
    <w:rsid w:val="006A4D9A"/>
    <w:rsid w:val="006A4FFB"/>
    <w:rsid w:val="006A5315"/>
    <w:rsid w:val="006A53E5"/>
    <w:rsid w:val="006A7536"/>
    <w:rsid w:val="006A75DC"/>
    <w:rsid w:val="006A7BB7"/>
    <w:rsid w:val="006B1143"/>
    <w:rsid w:val="006B19C6"/>
    <w:rsid w:val="006B1FB4"/>
    <w:rsid w:val="006B227C"/>
    <w:rsid w:val="006B2615"/>
    <w:rsid w:val="006B2E4A"/>
    <w:rsid w:val="006B2F5F"/>
    <w:rsid w:val="006B3B0F"/>
    <w:rsid w:val="006B4034"/>
    <w:rsid w:val="006B44AD"/>
    <w:rsid w:val="006B4551"/>
    <w:rsid w:val="006B6A13"/>
    <w:rsid w:val="006B772D"/>
    <w:rsid w:val="006C0995"/>
    <w:rsid w:val="006C0B32"/>
    <w:rsid w:val="006C0D77"/>
    <w:rsid w:val="006C17F7"/>
    <w:rsid w:val="006C2ABA"/>
    <w:rsid w:val="006C2F75"/>
    <w:rsid w:val="006C3F13"/>
    <w:rsid w:val="006C49E3"/>
    <w:rsid w:val="006C4B5A"/>
    <w:rsid w:val="006C50A1"/>
    <w:rsid w:val="006C5402"/>
    <w:rsid w:val="006C7632"/>
    <w:rsid w:val="006C778A"/>
    <w:rsid w:val="006C7C0A"/>
    <w:rsid w:val="006D008D"/>
    <w:rsid w:val="006D0B69"/>
    <w:rsid w:val="006D1446"/>
    <w:rsid w:val="006D1522"/>
    <w:rsid w:val="006D26BC"/>
    <w:rsid w:val="006D2A2A"/>
    <w:rsid w:val="006D42EC"/>
    <w:rsid w:val="006D441F"/>
    <w:rsid w:val="006D47A5"/>
    <w:rsid w:val="006D4A21"/>
    <w:rsid w:val="006D521C"/>
    <w:rsid w:val="006D6107"/>
    <w:rsid w:val="006E05D5"/>
    <w:rsid w:val="006E0772"/>
    <w:rsid w:val="006E0981"/>
    <w:rsid w:val="006E0E4F"/>
    <w:rsid w:val="006E0E88"/>
    <w:rsid w:val="006E1CEB"/>
    <w:rsid w:val="006E292F"/>
    <w:rsid w:val="006E29FA"/>
    <w:rsid w:val="006E2C4B"/>
    <w:rsid w:val="006E3140"/>
    <w:rsid w:val="006E392D"/>
    <w:rsid w:val="006E3C7A"/>
    <w:rsid w:val="006E4437"/>
    <w:rsid w:val="006E4A00"/>
    <w:rsid w:val="006E607C"/>
    <w:rsid w:val="006E60C8"/>
    <w:rsid w:val="006E64AF"/>
    <w:rsid w:val="006E6F43"/>
    <w:rsid w:val="006F063B"/>
    <w:rsid w:val="006F07C0"/>
    <w:rsid w:val="006F08B2"/>
    <w:rsid w:val="006F1E2C"/>
    <w:rsid w:val="006F3328"/>
    <w:rsid w:val="006F43DF"/>
    <w:rsid w:val="006F532D"/>
    <w:rsid w:val="006F5CA2"/>
    <w:rsid w:val="006F75F3"/>
    <w:rsid w:val="007016D1"/>
    <w:rsid w:val="00701CA9"/>
    <w:rsid w:val="00702E65"/>
    <w:rsid w:val="0070421F"/>
    <w:rsid w:val="00705197"/>
    <w:rsid w:val="00705C2B"/>
    <w:rsid w:val="00707744"/>
    <w:rsid w:val="0071018F"/>
    <w:rsid w:val="00710F76"/>
    <w:rsid w:val="00711E8A"/>
    <w:rsid w:val="00714763"/>
    <w:rsid w:val="00714C56"/>
    <w:rsid w:val="00716670"/>
    <w:rsid w:val="0071668C"/>
    <w:rsid w:val="00716DB0"/>
    <w:rsid w:val="007177C0"/>
    <w:rsid w:val="00720B9E"/>
    <w:rsid w:val="007217EC"/>
    <w:rsid w:val="007221BB"/>
    <w:rsid w:val="007227F8"/>
    <w:rsid w:val="00723013"/>
    <w:rsid w:val="00723FEF"/>
    <w:rsid w:val="00724CEB"/>
    <w:rsid w:val="00724EF4"/>
    <w:rsid w:val="007253A0"/>
    <w:rsid w:val="0072569C"/>
    <w:rsid w:val="00725DE0"/>
    <w:rsid w:val="007268E5"/>
    <w:rsid w:val="00730191"/>
    <w:rsid w:val="00730800"/>
    <w:rsid w:val="00730ED9"/>
    <w:rsid w:val="00732384"/>
    <w:rsid w:val="007334F4"/>
    <w:rsid w:val="007338C1"/>
    <w:rsid w:val="007343AF"/>
    <w:rsid w:val="0073535C"/>
    <w:rsid w:val="007358B3"/>
    <w:rsid w:val="00735D16"/>
    <w:rsid w:val="00735DA7"/>
    <w:rsid w:val="00736355"/>
    <w:rsid w:val="007372CB"/>
    <w:rsid w:val="00737B5C"/>
    <w:rsid w:val="007400B6"/>
    <w:rsid w:val="007403E1"/>
    <w:rsid w:val="007407DB"/>
    <w:rsid w:val="00741140"/>
    <w:rsid w:val="00741CD5"/>
    <w:rsid w:val="00742BF6"/>
    <w:rsid w:val="00742CA0"/>
    <w:rsid w:val="00742F0C"/>
    <w:rsid w:val="00742F99"/>
    <w:rsid w:val="007435B8"/>
    <w:rsid w:val="00744FB5"/>
    <w:rsid w:val="0074519C"/>
    <w:rsid w:val="007452EF"/>
    <w:rsid w:val="0074558D"/>
    <w:rsid w:val="00745623"/>
    <w:rsid w:val="00745B25"/>
    <w:rsid w:val="00750080"/>
    <w:rsid w:val="007512BD"/>
    <w:rsid w:val="00752D08"/>
    <w:rsid w:val="007534C7"/>
    <w:rsid w:val="00753C4E"/>
    <w:rsid w:val="00753F41"/>
    <w:rsid w:val="007541C1"/>
    <w:rsid w:val="00754734"/>
    <w:rsid w:val="00754D81"/>
    <w:rsid w:val="007564C1"/>
    <w:rsid w:val="007569ED"/>
    <w:rsid w:val="007601BE"/>
    <w:rsid w:val="007603C1"/>
    <w:rsid w:val="0076070C"/>
    <w:rsid w:val="00760B36"/>
    <w:rsid w:val="00760E96"/>
    <w:rsid w:val="007622D8"/>
    <w:rsid w:val="00762E3B"/>
    <w:rsid w:val="007638E5"/>
    <w:rsid w:val="00763CDF"/>
    <w:rsid w:val="00763D0F"/>
    <w:rsid w:val="0076468F"/>
    <w:rsid w:val="00764C8E"/>
    <w:rsid w:val="00764EB0"/>
    <w:rsid w:val="007653C8"/>
    <w:rsid w:val="0076632F"/>
    <w:rsid w:val="0077070F"/>
    <w:rsid w:val="00770AB0"/>
    <w:rsid w:val="007715BF"/>
    <w:rsid w:val="007739AF"/>
    <w:rsid w:val="007743CF"/>
    <w:rsid w:val="00775470"/>
    <w:rsid w:val="00776224"/>
    <w:rsid w:val="00776300"/>
    <w:rsid w:val="0077661F"/>
    <w:rsid w:val="007771A2"/>
    <w:rsid w:val="00777B1E"/>
    <w:rsid w:val="00777D4E"/>
    <w:rsid w:val="00777F97"/>
    <w:rsid w:val="0078009E"/>
    <w:rsid w:val="00780534"/>
    <w:rsid w:val="00780683"/>
    <w:rsid w:val="00781F45"/>
    <w:rsid w:val="007830E3"/>
    <w:rsid w:val="00784AFB"/>
    <w:rsid w:val="00784B73"/>
    <w:rsid w:val="00785CBF"/>
    <w:rsid w:val="007879E4"/>
    <w:rsid w:val="00790EA0"/>
    <w:rsid w:val="007916D0"/>
    <w:rsid w:val="007918B9"/>
    <w:rsid w:val="007919BC"/>
    <w:rsid w:val="007943E6"/>
    <w:rsid w:val="0079535B"/>
    <w:rsid w:val="00796ACA"/>
    <w:rsid w:val="00796D47"/>
    <w:rsid w:val="007974E2"/>
    <w:rsid w:val="007A1A2D"/>
    <w:rsid w:val="007A1CB6"/>
    <w:rsid w:val="007A1DD6"/>
    <w:rsid w:val="007A1EAE"/>
    <w:rsid w:val="007A207A"/>
    <w:rsid w:val="007A28A4"/>
    <w:rsid w:val="007A34ED"/>
    <w:rsid w:val="007A362A"/>
    <w:rsid w:val="007A36AF"/>
    <w:rsid w:val="007A43AA"/>
    <w:rsid w:val="007A54BB"/>
    <w:rsid w:val="007A5763"/>
    <w:rsid w:val="007A57F3"/>
    <w:rsid w:val="007A6522"/>
    <w:rsid w:val="007A73CD"/>
    <w:rsid w:val="007B06C8"/>
    <w:rsid w:val="007B0B1F"/>
    <w:rsid w:val="007B2C98"/>
    <w:rsid w:val="007B3484"/>
    <w:rsid w:val="007B3F01"/>
    <w:rsid w:val="007B401D"/>
    <w:rsid w:val="007B40F4"/>
    <w:rsid w:val="007B41BC"/>
    <w:rsid w:val="007B4523"/>
    <w:rsid w:val="007B4801"/>
    <w:rsid w:val="007B4DE2"/>
    <w:rsid w:val="007B50FC"/>
    <w:rsid w:val="007B6368"/>
    <w:rsid w:val="007B6671"/>
    <w:rsid w:val="007B73B7"/>
    <w:rsid w:val="007B7677"/>
    <w:rsid w:val="007B7710"/>
    <w:rsid w:val="007B7AFF"/>
    <w:rsid w:val="007C03AC"/>
    <w:rsid w:val="007C0CC4"/>
    <w:rsid w:val="007C13B8"/>
    <w:rsid w:val="007C1FD4"/>
    <w:rsid w:val="007C438B"/>
    <w:rsid w:val="007C46EB"/>
    <w:rsid w:val="007C4E67"/>
    <w:rsid w:val="007C5411"/>
    <w:rsid w:val="007C5439"/>
    <w:rsid w:val="007C547C"/>
    <w:rsid w:val="007C5B3A"/>
    <w:rsid w:val="007C5C17"/>
    <w:rsid w:val="007C607A"/>
    <w:rsid w:val="007C61AF"/>
    <w:rsid w:val="007C63DC"/>
    <w:rsid w:val="007C6437"/>
    <w:rsid w:val="007C6B4D"/>
    <w:rsid w:val="007D002D"/>
    <w:rsid w:val="007D02CA"/>
    <w:rsid w:val="007D1A8E"/>
    <w:rsid w:val="007D240F"/>
    <w:rsid w:val="007D25C7"/>
    <w:rsid w:val="007D2814"/>
    <w:rsid w:val="007D34C5"/>
    <w:rsid w:val="007D35D0"/>
    <w:rsid w:val="007D45B7"/>
    <w:rsid w:val="007D4A78"/>
    <w:rsid w:val="007D4D41"/>
    <w:rsid w:val="007D5008"/>
    <w:rsid w:val="007D541C"/>
    <w:rsid w:val="007D58A1"/>
    <w:rsid w:val="007D5EEB"/>
    <w:rsid w:val="007D69AD"/>
    <w:rsid w:val="007D6A54"/>
    <w:rsid w:val="007D6EF7"/>
    <w:rsid w:val="007D746F"/>
    <w:rsid w:val="007E033E"/>
    <w:rsid w:val="007E11C9"/>
    <w:rsid w:val="007E15DF"/>
    <w:rsid w:val="007E1A0D"/>
    <w:rsid w:val="007E301F"/>
    <w:rsid w:val="007E3102"/>
    <w:rsid w:val="007E3F22"/>
    <w:rsid w:val="007E4318"/>
    <w:rsid w:val="007E455D"/>
    <w:rsid w:val="007E45F9"/>
    <w:rsid w:val="007E4951"/>
    <w:rsid w:val="007E51AE"/>
    <w:rsid w:val="007E5489"/>
    <w:rsid w:val="007E55DE"/>
    <w:rsid w:val="007E5890"/>
    <w:rsid w:val="007E5963"/>
    <w:rsid w:val="007E5F79"/>
    <w:rsid w:val="007E5FD0"/>
    <w:rsid w:val="007E6166"/>
    <w:rsid w:val="007E61AA"/>
    <w:rsid w:val="007E6256"/>
    <w:rsid w:val="007E65B9"/>
    <w:rsid w:val="007E65F8"/>
    <w:rsid w:val="007E6E41"/>
    <w:rsid w:val="007E7263"/>
    <w:rsid w:val="007E7FD0"/>
    <w:rsid w:val="007F183E"/>
    <w:rsid w:val="007F1920"/>
    <w:rsid w:val="007F2244"/>
    <w:rsid w:val="007F2432"/>
    <w:rsid w:val="007F26C9"/>
    <w:rsid w:val="007F3618"/>
    <w:rsid w:val="007F4404"/>
    <w:rsid w:val="007F462F"/>
    <w:rsid w:val="007F4AD1"/>
    <w:rsid w:val="007F5525"/>
    <w:rsid w:val="007F5901"/>
    <w:rsid w:val="007F633C"/>
    <w:rsid w:val="007F6ADC"/>
    <w:rsid w:val="007F7006"/>
    <w:rsid w:val="007F719A"/>
    <w:rsid w:val="007F71D0"/>
    <w:rsid w:val="007F7EA0"/>
    <w:rsid w:val="00800742"/>
    <w:rsid w:val="0080077C"/>
    <w:rsid w:val="00801C7F"/>
    <w:rsid w:val="00801FBB"/>
    <w:rsid w:val="008048E5"/>
    <w:rsid w:val="00804D74"/>
    <w:rsid w:val="00805172"/>
    <w:rsid w:val="0080528A"/>
    <w:rsid w:val="0080574B"/>
    <w:rsid w:val="008057EE"/>
    <w:rsid w:val="00806777"/>
    <w:rsid w:val="0081049D"/>
    <w:rsid w:val="0081099E"/>
    <w:rsid w:val="0081164D"/>
    <w:rsid w:val="00812E07"/>
    <w:rsid w:val="008131AA"/>
    <w:rsid w:val="0081329D"/>
    <w:rsid w:val="00813929"/>
    <w:rsid w:val="0081396C"/>
    <w:rsid w:val="00813F5B"/>
    <w:rsid w:val="0081423F"/>
    <w:rsid w:val="00814664"/>
    <w:rsid w:val="00817200"/>
    <w:rsid w:val="0081766D"/>
    <w:rsid w:val="00817BED"/>
    <w:rsid w:val="0082075F"/>
    <w:rsid w:val="00820CE2"/>
    <w:rsid w:val="00821068"/>
    <w:rsid w:val="00821E17"/>
    <w:rsid w:val="00823152"/>
    <w:rsid w:val="0082361C"/>
    <w:rsid w:val="00825008"/>
    <w:rsid w:val="008250FE"/>
    <w:rsid w:val="008254E5"/>
    <w:rsid w:val="0082586C"/>
    <w:rsid w:val="00826AE1"/>
    <w:rsid w:val="00826D73"/>
    <w:rsid w:val="008305D5"/>
    <w:rsid w:val="00830B4A"/>
    <w:rsid w:val="00833637"/>
    <w:rsid w:val="008337C2"/>
    <w:rsid w:val="00833BE9"/>
    <w:rsid w:val="0083554C"/>
    <w:rsid w:val="00835C4F"/>
    <w:rsid w:val="00837587"/>
    <w:rsid w:val="00840560"/>
    <w:rsid w:val="00840565"/>
    <w:rsid w:val="00840DB4"/>
    <w:rsid w:val="0084119A"/>
    <w:rsid w:val="008424CE"/>
    <w:rsid w:val="00842AD3"/>
    <w:rsid w:val="00843140"/>
    <w:rsid w:val="0084434A"/>
    <w:rsid w:val="008443DE"/>
    <w:rsid w:val="00844D2D"/>
    <w:rsid w:val="008455CC"/>
    <w:rsid w:val="00845FFC"/>
    <w:rsid w:val="008460A6"/>
    <w:rsid w:val="00846432"/>
    <w:rsid w:val="008477E1"/>
    <w:rsid w:val="00847A4C"/>
    <w:rsid w:val="00847DED"/>
    <w:rsid w:val="00850CD4"/>
    <w:rsid w:val="0085102E"/>
    <w:rsid w:val="008518A6"/>
    <w:rsid w:val="008523C4"/>
    <w:rsid w:val="008528D0"/>
    <w:rsid w:val="008537F6"/>
    <w:rsid w:val="0085423D"/>
    <w:rsid w:val="00855163"/>
    <w:rsid w:val="0085603C"/>
    <w:rsid w:val="0085608E"/>
    <w:rsid w:val="00856F34"/>
    <w:rsid w:val="00857C2A"/>
    <w:rsid w:val="00857E75"/>
    <w:rsid w:val="00860240"/>
    <w:rsid w:val="0086034C"/>
    <w:rsid w:val="0086054F"/>
    <w:rsid w:val="0086122F"/>
    <w:rsid w:val="0086168D"/>
    <w:rsid w:val="00866444"/>
    <w:rsid w:val="00866483"/>
    <w:rsid w:val="00866529"/>
    <w:rsid w:val="008669F4"/>
    <w:rsid w:val="008678FF"/>
    <w:rsid w:val="00867BCB"/>
    <w:rsid w:val="00870118"/>
    <w:rsid w:val="008705C6"/>
    <w:rsid w:val="00870EC5"/>
    <w:rsid w:val="008710D8"/>
    <w:rsid w:val="00871D16"/>
    <w:rsid w:val="008721F9"/>
    <w:rsid w:val="0087230A"/>
    <w:rsid w:val="0087346F"/>
    <w:rsid w:val="00873D5A"/>
    <w:rsid w:val="00874313"/>
    <w:rsid w:val="008748DB"/>
    <w:rsid w:val="008750C1"/>
    <w:rsid w:val="00875738"/>
    <w:rsid w:val="00876007"/>
    <w:rsid w:val="0087670A"/>
    <w:rsid w:val="008769B3"/>
    <w:rsid w:val="00877FE4"/>
    <w:rsid w:val="00880CFC"/>
    <w:rsid w:val="00880EBC"/>
    <w:rsid w:val="00882089"/>
    <w:rsid w:val="00882D7F"/>
    <w:rsid w:val="00883415"/>
    <w:rsid w:val="00883F3C"/>
    <w:rsid w:val="00884491"/>
    <w:rsid w:val="00884AE4"/>
    <w:rsid w:val="0088548C"/>
    <w:rsid w:val="008902B8"/>
    <w:rsid w:val="00890427"/>
    <w:rsid w:val="008905E4"/>
    <w:rsid w:val="00890D5A"/>
    <w:rsid w:val="00892881"/>
    <w:rsid w:val="00892B79"/>
    <w:rsid w:val="00893396"/>
    <w:rsid w:val="008949F4"/>
    <w:rsid w:val="00895A1C"/>
    <w:rsid w:val="008965A9"/>
    <w:rsid w:val="0089756A"/>
    <w:rsid w:val="008A0D3D"/>
    <w:rsid w:val="008A248C"/>
    <w:rsid w:val="008A3176"/>
    <w:rsid w:val="008A31CB"/>
    <w:rsid w:val="008A3518"/>
    <w:rsid w:val="008A3832"/>
    <w:rsid w:val="008A488E"/>
    <w:rsid w:val="008A6B5A"/>
    <w:rsid w:val="008B0442"/>
    <w:rsid w:val="008B145A"/>
    <w:rsid w:val="008B19D9"/>
    <w:rsid w:val="008B1BE3"/>
    <w:rsid w:val="008B29D8"/>
    <w:rsid w:val="008B2D29"/>
    <w:rsid w:val="008B2EBD"/>
    <w:rsid w:val="008B3A79"/>
    <w:rsid w:val="008B56E1"/>
    <w:rsid w:val="008B607D"/>
    <w:rsid w:val="008B65F8"/>
    <w:rsid w:val="008B6B18"/>
    <w:rsid w:val="008B777D"/>
    <w:rsid w:val="008B7CD4"/>
    <w:rsid w:val="008C0537"/>
    <w:rsid w:val="008C1ADF"/>
    <w:rsid w:val="008C1B9C"/>
    <w:rsid w:val="008C233E"/>
    <w:rsid w:val="008C2D39"/>
    <w:rsid w:val="008C34DA"/>
    <w:rsid w:val="008C34E4"/>
    <w:rsid w:val="008C43EC"/>
    <w:rsid w:val="008C48CD"/>
    <w:rsid w:val="008C518E"/>
    <w:rsid w:val="008C5CF6"/>
    <w:rsid w:val="008C604B"/>
    <w:rsid w:val="008C65C4"/>
    <w:rsid w:val="008C6902"/>
    <w:rsid w:val="008C69D0"/>
    <w:rsid w:val="008C6B82"/>
    <w:rsid w:val="008C6D8D"/>
    <w:rsid w:val="008C6E65"/>
    <w:rsid w:val="008C7157"/>
    <w:rsid w:val="008C7164"/>
    <w:rsid w:val="008C7215"/>
    <w:rsid w:val="008C76C2"/>
    <w:rsid w:val="008C7732"/>
    <w:rsid w:val="008C79F9"/>
    <w:rsid w:val="008D086F"/>
    <w:rsid w:val="008D09F5"/>
    <w:rsid w:val="008D1C2C"/>
    <w:rsid w:val="008D2442"/>
    <w:rsid w:val="008D26A1"/>
    <w:rsid w:val="008D2729"/>
    <w:rsid w:val="008D3481"/>
    <w:rsid w:val="008D4531"/>
    <w:rsid w:val="008D4548"/>
    <w:rsid w:val="008D7649"/>
    <w:rsid w:val="008D76CA"/>
    <w:rsid w:val="008D7A75"/>
    <w:rsid w:val="008E02EF"/>
    <w:rsid w:val="008E23AE"/>
    <w:rsid w:val="008E40FB"/>
    <w:rsid w:val="008E49C8"/>
    <w:rsid w:val="008E4A20"/>
    <w:rsid w:val="008E4D60"/>
    <w:rsid w:val="008E63E5"/>
    <w:rsid w:val="008E6496"/>
    <w:rsid w:val="008E64F7"/>
    <w:rsid w:val="008E70BC"/>
    <w:rsid w:val="008E7146"/>
    <w:rsid w:val="008F00BE"/>
    <w:rsid w:val="008F056A"/>
    <w:rsid w:val="008F09AC"/>
    <w:rsid w:val="008F2217"/>
    <w:rsid w:val="008F24A4"/>
    <w:rsid w:val="008F3B89"/>
    <w:rsid w:val="008F3C38"/>
    <w:rsid w:val="008F3D5C"/>
    <w:rsid w:val="008F442A"/>
    <w:rsid w:val="008F518E"/>
    <w:rsid w:val="008F57E2"/>
    <w:rsid w:val="008F59B9"/>
    <w:rsid w:val="008F5DF8"/>
    <w:rsid w:val="008F6B26"/>
    <w:rsid w:val="008F6E73"/>
    <w:rsid w:val="00900F1F"/>
    <w:rsid w:val="009013BD"/>
    <w:rsid w:val="009013DF"/>
    <w:rsid w:val="009015FB"/>
    <w:rsid w:val="00901B87"/>
    <w:rsid w:val="00902CDB"/>
    <w:rsid w:val="00903218"/>
    <w:rsid w:val="00903699"/>
    <w:rsid w:val="009037CF"/>
    <w:rsid w:val="0090384A"/>
    <w:rsid w:val="00903E32"/>
    <w:rsid w:val="0090408F"/>
    <w:rsid w:val="009044A3"/>
    <w:rsid w:val="009055B0"/>
    <w:rsid w:val="00905A89"/>
    <w:rsid w:val="00905CDC"/>
    <w:rsid w:val="00905DF5"/>
    <w:rsid w:val="00906118"/>
    <w:rsid w:val="00907915"/>
    <w:rsid w:val="00907D81"/>
    <w:rsid w:val="00910D38"/>
    <w:rsid w:val="00911218"/>
    <w:rsid w:val="009115CD"/>
    <w:rsid w:val="009121ED"/>
    <w:rsid w:val="00912531"/>
    <w:rsid w:val="009133DA"/>
    <w:rsid w:val="0091399D"/>
    <w:rsid w:val="009139CB"/>
    <w:rsid w:val="009139F8"/>
    <w:rsid w:val="00913A89"/>
    <w:rsid w:val="00914002"/>
    <w:rsid w:val="009155CC"/>
    <w:rsid w:val="00915FF5"/>
    <w:rsid w:val="0091642B"/>
    <w:rsid w:val="00916E5D"/>
    <w:rsid w:val="00917246"/>
    <w:rsid w:val="00917669"/>
    <w:rsid w:val="00920460"/>
    <w:rsid w:val="009206F5"/>
    <w:rsid w:val="009210DB"/>
    <w:rsid w:val="00921FE9"/>
    <w:rsid w:val="00923CC1"/>
    <w:rsid w:val="0092452A"/>
    <w:rsid w:val="00925AF4"/>
    <w:rsid w:val="00925D83"/>
    <w:rsid w:val="00927084"/>
    <w:rsid w:val="009273FE"/>
    <w:rsid w:val="009279D0"/>
    <w:rsid w:val="00927E82"/>
    <w:rsid w:val="009304D4"/>
    <w:rsid w:val="009311BE"/>
    <w:rsid w:val="009311F1"/>
    <w:rsid w:val="00931548"/>
    <w:rsid w:val="009329C1"/>
    <w:rsid w:val="0093379D"/>
    <w:rsid w:val="009349F4"/>
    <w:rsid w:val="00934AC0"/>
    <w:rsid w:val="009353B9"/>
    <w:rsid w:val="00936320"/>
    <w:rsid w:val="00936A1B"/>
    <w:rsid w:val="00936EB1"/>
    <w:rsid w:val="009370DE"/>
    <w:rsid w:val="0093720A"/>
    <w:rsid w:val="00940D52"/>
    <w:rsid w:val="00940F1B"/>
    <w:rsid w:val="00941465"/>
    <w:rsid w:val="00942248"/>
    <w:rsid w:val="009422EB"/>
    <w:rsid w:val="009425AE"/>
    <w:rsid w:val="0094319A"/>
    <w:rsid w:val="0094366D"/>
    <w:rsid w:val="009436E4"/>
    <w:rsid w:val="009437C6"/>
    <w:rsid w:val="009439C1"/>
    <w:rsid w:val="00943B14"/>
    <w:rsid w:val="00943BC6"/>
    <w:rsid w:val="009450BB"/>
    <w:rsid w:val="00945632"/>
    <w:rsid w:val="00945653"/>
    <w:rsid w:val="009457DF"/>
    <w:rsid w:val="0094585A"/>
    <w:rsid w:val="00945920"/>
    <w:rsid w:val="00945F4F"/>
    <w:rsid w:val="00945F94"/>
    <w:rsid w:val="00946100"/>
    <w:rsid w:val="00946199"/>
    <w:rsid w:val="00946C48"/>
    <w:rsid w:val="00947274"/>
    <w:rsid w:val="00947C59"/>
    <w:rsid w:val="00947D7F"/>
    <w:rsid w:val="00947E7B"/>
    <w:rsid w:val="0095031E"/>
    <w:rsid w:val="00950B6A"/>
    <w:rsid w:val="00950C79"/>
    <w:rsid w:val="00951748"/>
    <w:rsid w:val="00951DA8"/>
    <w:rsid w:val="0095343C"/>
    <w:rsid w:val="009541FC"/>
    <w:rsid w:val="0095420D"/>
    <w:rsid w:val="009560BA"/>
    <w:rsid w:val="009561F4"/>
    <w:rsid w:val="009566A1"/>
    <w:rsid w:val="009566C5"/>
    <w:rsid w:val="00957509"/>
    <w:rsid w:val="00957629"/>
    <w:rsid w:val="00957C14"/>
    <w:rsid w:val="009604D6"/>
    <w:rsid w:val="00961A9F"/>
    <w:rsid w:val="00963325"/>
    <w:rsid w:val="00964380"/>
    <w:rsid w:val="00964495"/>
    <w:rsid w:val="00964CF8"/>
    <w:rsid w:val="00964FA1"/>
    <w:rsid w:val="00965064"/>
    <w:rsid w:val="009651A4"/>
    <w:rsid w:val="00966FFB"/>
    <w:rsid w:val="0096784A"/>
    <w:rsid w:val="00970115"/>
    <w:rsid w:val="00970C29"/>
    <w:rsid w:val="00971B4E"/>
    <w:rsid w:val="00971E2A"/>
    <w:rsid w:val="00972550"/>
    <w:rsid w:val="009726CE"/>
    <w:rsid w:val="009738F7"/>
    <w:rsid w:val="0097470A"/>
    <w:rsid w:val="00974B48"/>
    <w:rsid w:val="00975CBB"/>
    <w:rsid w:val="00976F4F"/>
    <w:rsid w:val="0097743B"/>
    <w:rsid w:val="00977D8C"/>
    <w:rsid w:val="00977E7A"/>
    <w:rsid w:val="009814F0"/>
    <w:rsid w:val="009833C0"/>
    <w:rsid w:val="0098534A"/>
    <w:rsid w:val="00985580"/>
    <w:rsid w:val="00985DC3"/>
    <w:rsid w:val="00987344"/>
    <w:rsid w:val="009877A1"/>
    <w:rsid w:val="009879FF"/>
    <w:rsid w:val="00987CC1"/>
    <w:rsid w:val="009900A1"/>
    <w:rsid w:val="00990253"/>
    <w:rsid w:val="00990B05"/>
    <w:rsid w:val="00990E0F"/>
    <w:rsid w:val="009912EB"/>
    <w:rsid w:val="00991BF9"/>
    <w:rsid w:val="00992802"/>
    <w:rsid w:val="00993D77"/>
    <w:rsid w:val="009941ED"/>
    <w:rsid w:val="00994FA4"/>
    <w:rsid w:val="009952C7"/>
    <w:rsid w:val="00995FC9"/>
    <w:rsid w:val="0099658B"/>
    <w:rsid w:val="00996D9B"/>
    <w:rsid w:val="0099705F"/>
    <w:rsid w:val="009A0126"/>
    <w:rsid w:val="009A05D2"/>
    <w:rsid w:val="009A0700"/>
    <w:rsid w:val="009A0C51"/>
    <w:rsid w:val="009A148F"/>
    <w:rsid w:val="009A185C"/>
    <w:rsid w:val="009A1A8D"/>
    <w:rsid w:val="009A2DE2"/>
    <w:rsid w:val="009A2DFC"/>
    <w:rsid w:val="009A2FBE"/>
    <w:rsid w:val="009A327B"/>
    <w:rsid w:val="009A329E"/>
    <w:rsid w:val="009A36E0"/>
    <w:rsid w:val="009A3AC1"/>
    <w:rsid w:val="009A4558"/>
    <w:rsid w:val="009A515C"/>
    <w:rsid w:val="009A5E4E"/>
    <w:rsid w:val="009A6162"/>
    <w:rsid w:val="009A618E"/>
    <w:rsid w:val="009A64E4"/>
    <w:rsid w:val="009A6598"/>
    <w:rsid w:val="009A72C1"/>
    <w:rsid w:val="009A7C70"/>
    <w:rsid w:val="009B2352"/>
    <w:rsid w:val="009B2967"/>
    <w:rsid w:val="009B3114"/>
    <w:rsid w:val="009B32BA"/>
    <w:rsid w:val="009B3360"/>
    <w:rsid w:val="009B336E"/>
    <w:rsid w:val="009B4317"/>
    <w:rsid w:val="009B494D"/>
    <w:rsid w:val="009B4F33"/>
    <w:rsid w:val="009B5437"/>
    <w:rsid w:val="009B704F"/>
    <w:rsid w:val="009C0F58"/>
    <w:rsid w:val="009C1E56"/>
    <w:rsid w:val="009C2000"/>
    <w:rsid w:val="009C2192"/>
    <w:rsid w:val="009C222A"/>
    <w:rsid w:val="009C26CA"/>
    <w:rsid w:val="009C2B0F"/>
    <w:rsid w:val="009C2EC0"/>
    <w:rsid w:val="009C40B0"/>
    <w:rsid w:val="009C57C8"/>
    <w:rsid w:val="009C5C0D"/>
    <w:rsid w:val="009C6A6E"/>
    <w:rsid w:val="009C6C98"/>
    <w:rsid w:val="009C6F1D"/>
    <w:rsid w:val="009C769F"/>
    <w:rsid w:val="009C7B8C"/>
    <w:rsid w:val="009C7F14"/>
    <w:rsid w:val="009D1F3E"/>
    <w:rsid w:val="009D1FD5"/>
    <w:rsid w:val="009D2975"/>
    <w:rsid w:val="009D320C"/>
    <w:rsid w:val="009D3D42"/>
    <w:rsid w:val="009D4561"/>
    <w:rsid w:val="009D4A39"/>
    <w:rsid w:val="009D4C67"/>
    <w:rsid w:val="009D50F5"/>
    <w:rsid w:val="009D640C"/>
    <w:rsid w:val="009D6810"/>
    <w:rsid w:val="009D784D"/>
    <w:rsid w:val="009E0749"/>
    <w:rsid w:val="009E0933"/>
    <w:rsid w:val="009E0FCD"/>
    <w:rsid w:val="009E1DAD"/>
    <w:rsid w:val="009E1F88"/>
    <w:rsid w:val="009E2102"/>
    <w:rsid w:val="009E24EF"/>
    <w:rsid w:val="009E2603"/>
    <w:rsid w:val="009E2A72"/>
    <w:rsid w:val="009E2E21"/>
    <w:rsid w:val="009E4E2C"/>
    <w:rsid w:val="009E50CB"/>
    <w:rsid w:val="009E50DA"/>
    <w:rsid w:val="009E61A4"/>
    <w:rsid w:val="009E7941"/>
    <w:rsid w:val="009E7977"/>
    <w:rsid w:val="009F009F"/>
    <w:rsid w:val="009F03B0"/>
    <w:rsid w:val="009F08D6"/>
    <w:rsid w:val="009F1ABB"/>
    <w:rsid w:val="009F1BDB"/>
    <w:rsid w:val="009F24B3"/>
    <w:rsid w:val="009F271F"/>
    <w:rsid w:val="009F28CD"/>
    <w:rsid w:val="009F34C1"/>
    <w:rsid w:val="009F376F"/>
    <w:rsid w:val="009F585C"/>
    <w:rsid w:val="009F6DBB"/>
    <w:rsid w:val="009F6E2E"/>
    <w:rsid w:val="00A00BEB"/>
    <w:rsid w:val="00A01E92"/>
    <w:rsid w:val="00A027E6"/>
    <w:rsid w:val="00A03134"/>
    <w:rsid w:val="00A0397C"/>
    <w:rsid w:val="00A03E1E"/>
    <w:rsid w:val="00A03ECE"/>
    <w:rsid w:val="00A04A3A"/>
    <w:rsid w:val="00A05AD6"/>
    <w:rsid w:val="00A061A5"/>
    <w:rsid w:val="00A0623A"/>
    <w:rsid w:val="00A06F96"/>
    <w:rsid w:val="00A077A7"/>
    <w:rsid w:val="00A110AA"/>
    <w:rsid w:val="00A112A1"/>
    <w:rsid w:val="00A11472"/>
    <w:rsid w:val="00A1157A"/>
    <w:rsid w:val="00A1175A"/>
    <w:rsid w:val="00A1376B"/>
    <w:rsid w:val="00A13A8F"/>
    <w:rsid w:val="00A1416C"/>
    <w:rsid w:val="00A15260"/>
    <w:rsid w:val="00A15F21"/>
    <w:rsid w:val="00A1619B"/>
    <w:rsid w:val="00A163D9"/>
    <w:rsid w:val="00A164D1"/>
    <w:rsid w:val="00A16A5D"/>
    <w:rsid w:val="00A1719A"/>
    <w:rsid w:val="00A1769A"/>
    <w:rsid w:val="00A17B6C"/>
    <w:rsid w:val="00A205EB"/>
    <w:rsid w:val="00A22221"/>
    <w:rsid w:val="00A22F5F"/>
    <w:rsid w:val="00A23BB8"/>
    <w:rsid w:val="00A23FFB"/>
    <w:rsid w:val="00A2412D"/>
    <w:rsid w:val="00A247AD"/>
    <w:rsid w:val="00A24EC2"/>
    <w:rsid w:val="00A24F10"/>
    <w:rsid w:val="00A2575D"/>
    <w:rsid w:val="00A25C79"/>
    <w:rsid w:val="00A26417"/>
    <w:rsid w:val="00A264A9"/>
    <w:rsid w:val="00A266E7"/>
    <w:rsid w:val="00A277BE"/>
    <w:rsid w:val="00A27A8F"/>
    <w:rsid w:val="00A3137C"/>
    <w:rsid w:val="00A3206F"/>
    <w:rsid w:val="00A3222B"/>
    <w:rsid w:val="00A3252C"/>
    <w:rsid w:val="00A32D3C"/>
    <w:rsid w:val="00A34923"/>
    <w:rsid w:val="00A34AF6"/>
    <w:rsid w:val="00A3506A"/>
    <w:rsid w:val="00A35F37"/>
    <w:rsid w:val="00A364C9"/>
    <w:rsid w:val="00A36C2B"/>
    <w:rsid w:val="00A40152"/>
    <w:rsid w:val="00A40224"/>
    <w:rsid w:val="00A406FB"/>
    <w:rsid w:val="00A41945"/>
    <w:rsid w:val="00A41B54"/>
    <w:rsid w:val="00A4346A"/>
    <w:rsid w:val="00A43476"/>
    <w:rsid w:val="00A44C29"/>
    <w:rsid w:val="00A4528C"/>
    <w:rsid w:val="00A45595"/>
    <w:rsid w:val="00A455A3"/>
    <w:rsid w:val="00A4590C"/>
    <w:rsid w:val="00A461BF"/>
    <w:rsid w:val="00A4684F"/>
    <w:rsid w:val="00A471C5"/>
    <w:rsid w:val="00A47657"/>
    <w:rsid w:val="00A50529"/>
    <w:rsid w:val="00A50839"/>
    <w:rsid w:val="00A519E5"/>
    <w:rsid w:val="00A5309B"/>
    <w:rsid w:val="00A53259"/>
    <w:rsid w:val="00A53936"/>
    <w:rsid w:val="00A53B9F"/>
    <w:rsid w:val="00A5476F"/>
    <w:rsid w:val="00A54C7A"/>
    <w:rsid w:val="00A55528"/>
    <w:rsid w:val="00A5583F"/>
    <w:rsid w:val="00A558E3"/>
    <w:rsid w:val="00A56963"/>
    <w:rsid w:val="00A56CC7"/>
    <w:rsid w:val="00A56FA4"/>
    <w:rsid w:val="00A572EF"/>
    <w:rsid w:val="00A57E64"/>
    <w:rsid w:val="00A60EDE"/>
    <w:rsid w:val="00A617B4"/>
    <w:rsid w:val="00A61BDD"/>
    <w:rsid w:val="00A6275C"/>
    <w:rsid w:val="00A62DBE"/>
    <w:rsid w:val="00A6399D"/>
    <w:rsid w:val="00A64225"/>
    <w:rsid w:val="00A645F6"/>
    <w:rsid w:val="00A661CA"/>
    <w:rsid w:val="00A66A07"/>
    <w:rsid w:val="00A7005A"/>
    <w:rsid w:val="00A7071B"/>
    <w:rsid w:val="00A70E18"/>
    <w:rsid w:val="00A72238"/>
    <w:rsid w:val="00A7271D"/>
    <w:rsid w:val="00A72D14"/>
    <w:rsid w:val="00A72F58"/>
    <w:rsid w:val="00A7344F"/>
    <w:rsid w:val="00A73CC1"/>
    <w:rsid w:val="00A7418D"/>
    <w:rsid w:val="00A741D2"/>
    <w:rsid w:val="00A742DB"/>
    <w:rsid w:val="00A74FD3"/>
    <w:rsid w:val="00A7529B"/>
    <w:rsid w:val="00A75312"/>
    <w:rsid w:val="00A7547E"/>
    <w:rsid w:val="00A7559E"/>
    <w:rsid w:val="00A75E8C"/>
    <w:rsid w:val="00A77BF0"/>
    <w:rsid w:val="00A77C42"/>
    <w:rsid w:val="00A77F7E"/>
    <w:rsid w:val="00A8058B"/>
    <w:rsid w:val="00A8073E"/>
    <w:rsid w:val="00A80C00"/>
    <w:rsid w:val="00A81B40"/>
    <w:rsid w:val="00A81C6F"/>
    <w:rsid w:val="00A82387"/>
    <w:rsid w:val="00A827F0"/>
    <w:rsid w:val="00A82DE0"/>
    <w:rsid w:val="00A82F77"/>
    <w:rsid w:val="00A8309F"/>
    <w:rsid w:val="00A84208"/>
    <w:rsid w:val="00A84D35"/>
    <w:rsid w:val="00A84F0F"/>
    <w:rsid w:val="00A8502E"/>
    <w:rsid w:val="00A86116"/>
    <w:rsid w:val="00A86F3F"/>
    <w:rsid w:val="00A86F86"/>
    <w:rsid w:val="00A870AE"/>
    <w:rsid w:val="00A87985"/>
    <w:rsid w:val="00A90249"/>
    <w:rsid w:val="00A90BE2"/>
    <w:rsid w:val="00A90E32"/>
    <w:rsid w:val="00A91875"/>
    <w:rsid w:val="00A92403"/>
    <w:rsid w:val="00A9242D"/>
    <w:rsid w:val="00A92731"/>
    <w:rsid w:val="00A92B9D"/>
    <w:rsid w:val="00A9424F"/>
    <w:rsid w:val="00A947E5"/>
    <w:rsid w:val="00A948F8"/>
    <w:rsid w:val="00A95127"/>
    <w:rsid w:val="00A95518"/>
    <w:rsid w:val="00A95543"/>
    <w:rsid w:val="00A95F2F"/>
    <w:rsid w:val="00A96FB8"/>
    <w:rsid w:val="00A97407"/>
    <w:rsid w:val="00A976DF"/>
    <w:rsid w:val="00A9779C"/>
    <w:rsid w:val="00A978CD"/>
    <w:rsid w:val="00A97D15"/>
    <w:rsid w:val="00A97F50"/>
    <w:rsid w:val="00AA000C"/>
    <w:rsid w:val="00AA0064"/>
    <w:rsid w:val="00AA15B4"/>
    <w:rsid w:val="00AA2973"/>
    <w:rsid w:val="00AA34DA"/>
    <w:rsid w:val="00AA3E62"/>
    <w:rsid w:val="00AA3E7B"/>
    <w:rsid w:val="00AA410E"/>
    <w:rsid w:val="00AA4F47"/>
    <w:rsid w:val="00AA5196"/>
    <w:rsid w:val="00AA58EF"/>
    <w:rsid w:val="00AA66FA"/>
    <w:rsid w:val="00AA6771"/>
    <w:rsid w:val="00AA7B56"/>
    <w:rsid w:val="00AA7CEF"/>
    <w:rsid w:val="00AA7DE7"/>
    <w:rsid w:val="00AB0033"/>
    <w:rsid w:val="00AB12E0"/>
    <w:rsid w:val="00AB1D54"/>
    <w:rsid w:val="00AB25FD"/>
    <w:rsid w:val="00AB2716"/>
    <w:rsid w:val="00AB3110"/>
    <w:rsid w:val="00AB4005"/>
    <w:rsid w:val="00AB4025"/>
    <w:rsid w:val="00AB4074"/>
    <w:rsid w:val="00AB4D98"/>
    <w:rsid w:val="00AB528C"/>
    <w:rsid w:val="00AB59A2"/>
    <w:rsid w:val="00AB5E0B"/>
    <w:rsid w:val="00AB7089"/>
    <w:rsid w:val="00AB7937"/>
    <w:rsid w:val="00AB7A7B"/>
    <w:rsid w:val="00AC0CCA"/>
    <w:rsid w:val="00AC0CF7"/>
    <w:rsid w:val="00AC11BF"/>
    <w:rsid w:val="00AC1F89"/>
    <w:rsid w:val="00AC3284"/>
    <w:rsid w:val="00AC338B"/>
    <w:rsid w:val="00AC4B95"/>
    <w:rsid w:val="00AC5FE5"/>
    <w:rsid w:val="00AC6D69"/>
    <w:rsid w:val="00AC79DB"/>
    <w:rsid w:val="00AD3611"/>
    <w:rsid w:val="00AD4770"/>
    <w:rsid w:val="00AD50F9"/>
    <w:rsid w:val="00AD5E60"/>
    <w:rsid w:val="00AD65E7"/>
    <w:rsid w:val="00AD696F"/>
    <w:rsid w:val="00AD6A46"/>
    <w:rsid w:val="00AD6B93"/>
    <w:rsid w:val="00AD6E25"/>
    <w:rsid w:val="00AD6FA8"/>
    <w:rsid w:val="00AD7051"/>
    <w:rsid w:val="00AD7407"/>
    <w:rsid w:val="00AD7824"/>
    <w:rsid w:val="00AD7902"/>
    <w:rsid w:val="00AD7D46"/>
    <w:rsid w:val="00AE08DE"/>
    <w:rsid w:val="00AE0BE8"/>
    <w:rsid w:val="00AE2A65"/>
    <w:rsid w:val="00AE31DD"/>
    <w:rsid w:val="00AE3558"/>
    <w:rsid w:val="00AE407A"/>
    <w:rsid w:val="00AE48EE"/>
    <w:rsid w:val="00AE5C74"/>
    <w:rsid w:val="00AE5FCB"/>
    <w:rsid w:val="00AE6D06"/>
    <w:rsid w:val="00AE7221"/>
    <w:rsid w:val="00AE7E24"/>
    <w:rsid w:val="00AF1328"/>
    <w:rsid w:val="00AF29AF"/>
    <w:rsid w:val="00AF3144"/>
    <w:rsid w:val="00AF32B2"/>
    <w:rsid w:val="00AF34F3"/>
    <w:rsid w:val="00AF423C"/>
    <w:rsid w:val="00AF51AA"/>
    <w:rsid w:val="00AF54EF"/>
    <w:rsid w:val="00AF566C"/>
    <w:rsid w:val="00AF6E4A"/>
    <w:rsid w:val="00AF73AD"/>
    <w:rsid w:val="00AF7C43"/>
    <w:rsid w:val="00AF7DA4"/>
    <w:rsid w:val="00B01975"/>
    <w:rsid w:val="00B01D3D"/>
    <w:rsid w:val="00B020F6"/>
    <w:rsid w:val="00B02388"/>
    <w:rsid w:val="00B02453"/>
    <w:rsid w:val="00B026E9"/>
    <w:rsid w:val="00B04FB7"/>
    <w:rsid w:val="00B056F4"/>
    <w:rsid w:val="00B05D0F"/>
    <w:rsid w:val="00B073A3"/>
    <w:rsid w:val="00B07622"/>
    <w:rsid w:val="00B07734"/>
    <w:rsid w:val="00B07929"/>
    <w:rsid w:val="00B07F1C"/>
    <w:rsid w:val="00B10025"/>
    <w:rsid w:val="00B1008C"/>
    <w:rsid w:val="00B1021A"/>
    <w:rsid w:val="00B10A3B"/>
    <w:rsid w:val="00B1139F"/>
    <w:rsid w:val="00B1221C"/>
    <w:rsid w:val="00B137C2"/>
    <w:rsid w:val="00B13E69"/>
    <w:rsid w:val="00B143A6"/>
    <w:rsid w:val="00B146BB"/>
    <w:rsid w:val="00B148D0"/>
    <w:rsid w:val="00B15CFE"/>
    <w:rsid w:val="00B15FD3"/>
    <w:rsid w:val="00B16700"/>
    <w:rsid w:val="00B17920"/>
    <w:rsid w:val="00B17CAE"/>
    <w:rsid w:val="00B20515"/>
    <w:rsid w:val="00B2058E"/>
    <w:rsid w:val="00B21245"/>
    <w:rsid w:val="00B212C8"/>
    <w:rsid w:val="00B213AF"/>
    <w:rsid w:val="00B214D9"/>
    <w:rsid w:val="00B22A99"/>
    <w:rsid w:val="00B23197"/>
    <w:rsid w:val="00B23539"/>
    <w:rsid w:val="00B23BA4"/>
    <w:rsid w:val="00B23C30"/>
    <w:rsid w:val="00B24251"/>
    <w:rsid w:val="00B24590"/>
    <w:rsid w:val="00B246C7"/>
    <w:rsid w:val="00B24F4C"/>
    <w:rsid w:val="00B25D8C"/>
    <w:rsid w:val="00B316CA"/>
    <w:rsid w:val="00B31C73"/>
    <w:rsid w:val="00B31F61"/>
    <w:rsid w:val="00B320F8"/>
    <w:rsid w:val="00B3276C"/>
    <w:rsid w:val="00B32D7C"/>
    <w:rsid w:val="00B33049"/>
    <w:rsid w:val="00B34036"/>
    <w:rsid w:val="00B34416"/>
    <w:rsid w:val="00B34F59"/>
    <w:rsid w:val="00B35832"/>
    <w:rsid w:val="00B369E0"/>
    <w:rsid w:val="00B376C9"/>
    <w:rsid w:val="00B37910"/>
    <w:rsid w:val="00B37FA2"/>
    <w:rsid w:val="00B41064"/>
    <w:rsid w:val="00B41278"/>
    <w:rsid w:val="00B413B7"/>
    <w:rsid w:val="00B422EC"/>
    <w:rsid w:val="00B424DE"/>
    <w:rsid w:val="00B4282F"/>
    <w:rsid w:val="00B42FAD"/>
    <w:rsid w:val="00B42FEE"/>
    <w:rsid w:val="00B43ACC"/>
    <w:rsid w:val="00B44B41"/>
    <w:rsid w:val="00B4509F"/>
    <w:rsid w:val="00B45BA5"/>
    <w:rsid w:val="00B47AA3"/>
    <w:rsid w:val="00B47C20"/>
    <w:rsid w:val="00B5044E"/>
    <w:rsid w:val="00B50A61"/>
    <w:rsid w:val="00B50D38"/>
    <w:rsid w:val="00B529B8"/>
    <w:rsid w:val="00B530FA"/>
    <w:rsid w:val="00B53475"/>
    <w:rsid w:val="00B53833"/>
    <w:rsid w:val="00B546B7"/>
    <w:rsid w:val="00B54D33"/>
    <w:rsid w:val="00B550ED"/>
    <w:rsid w:val="00B55219"/>
    <w:rsid w:val="00B55363"/>
    <w:rsid w:val="00B556BE"/>
    <w:rsid w:val="00B55870"/>
    <w:rsid w:val="00B566D5"/>
    <w:rsid w:val="00B5682D"/>
    <w:rsid w:val="00B56ECC"/>
    <w:rsid w:val="00B57689"/>
    <w:rsid w:val="00B57DAA"/>
    <w:rsid w:val="00B6021E"/>
    <w:rsid w:val="00B60B5D"/>
    <w:rsid w:val="00B6187B"/>
    <w:rsid w:val="00B61CEE"/>
    <w:rsid w:val="00B624BF"/>
    <w:rsid w:val="00B62E70"/>
    <w:rsid w:val="00B63566"/>
    <w:rsid w:val="00B63B9D"/>
    <w:rsid w:val="00B6435D"/>
    <w:rsid w:val="00B64501"/>
    <w:rsid w:val="00B64DD5"/>
    <w:rsid w:val="00B64FA9"/>
    <w:rsid w:val="00B661AC"/>
    <w:rsid w:val="00B66618"/>
    <w:rsid w:val="00B667A5"/>
    <w:rsid w:val="00B66A39"/>
    <w:rsid w:val="00B66AB1"/>
    <w:rsid w:val="00B66E18"/>
    <w:rsid w:val="00B6777E"/>
    <w:rsid w:val="00B67EB7"/>
    <w:rsid w:val="00B7070D"/>
    <w:rsid w:val="00B70AA5"/>
    <w:rsid w:val="00B70B61"/>
    <w:rsid w:val="00B71992"/>
    <w:rsid w:val="00B71994"/>
    <w:rsid w:val="00B71ABF"/>
    <w:rsid w:val="00B735FE"/>
    <w:rsid w:val="00B73DCA"/>
    <w:rsid w:val="00B73FF3"/>
    <w:rsid w:val="00B7463A"/>
    <w:rsid w:val="00B75A4C"/>
    <w:rsid w:val="00B75B13"/>
    <w:rsid w:val="00B769DC"/>
    <w:rsid w:val="00B829C7"/>
    <w:rsid w:val="00B834ED"/>
    <w:rsid w:val="00B83606"/>
    <w:rsid w:val="00B83838"/>
    <w:rsid w:val="00B83D66"/>
    <w:rsid w:val="00B84759"/>
    <w:rsid w:val="00B84979"/>
    <w:rsid w:val="00B8498F"/>
    <w:rsid w:val="00B84BF5"/>
    <w:rsid w:val="00B8533A"/>
    <w:rsid w:val="00B859C3"/>
    <w:rsid w:val="00B85CE9"/>
    <w:rsid w:val="00B85D03"/>
    <w:rsid w:val="00B8660C"/>
    <w:rsid w:val="00B86A6E"/>
    <w:rsid w:val="00B874C7"/>
    <w:rsid w:val="00B87501"/>
    <w:rsid w:val="00B8769D"/>
    <w:rsid w:val="00B901C6"/>
    <w:rsid w:val="00B90457"/>
    <w:rsid w:val="00B91240"/>
    <w:rsid w:val="00B9157A"/>
    <w:rsid w:val="00B91811"/>
    <w:rsid w:val="00B925AC"/>
    <w:rsid w:val="00B92750"/>
    <w:rsid w:val="00B92B49"/>
    <w:rsid w:val="00B92DCD"/>
    <w:rsid w:val="00B94F45"/>
    <w:rsid w:val="00B95776"/>
    <w:rsid w:val="00B95A8B"/>
    <w:rsid w:val="00B9602D"/>
    <w:rsid w:val="00B97512"/>
    <w:rsid w:val="00B97AAA"/>
    <w:rsid w:val="00B97C96"/>
    <w:rsid w:val="00BA1301"/>
    <w:rsid w:val="00BA1368"/>
    <w:rsid w:val="00BA1656"/>
    <w:rsid w:val="00BA2C91"/>
    <w:rsid w:val="00BA33F3"/>
    <w:rsid w:val="00BA350C"/>
    <w:rsid w:val="00BA3AF7"/>
    <w:rsid w:val="00BA3D92"/>
    <w:rsid w:val="00BA3E0E"/>
    <w:rsid w:val="00BA484E"/>
    <w:rsid w:val="00BA4B26"/>
    <w:rsid w:val="00BA50C4"/>
    <w:rsid w:val="00BA5BE4"/>
    <w:rsid w:val="00BA5F86"/>
    <w:rsid w:val="00BA679F"/>
    <w:rsid w:val="00BA7CA7"/>
    <w:rsid w:val="00BA7FE8"/>
    <w:rsid w:val="00BB0008"/>
    <w:rsid w:val="00BB136C"/>
    <w:rsid w:val="00BB1D82"/>
    <w:rsid w:val="00BB2B85"/>
    <w:rsid w:val="00BB2D36"/>
    <w:rsid w:val="00BB39D2"/>
    <w:rsid w:val="00BB3CB5"/>
    <w:rsid w:val="00BB3D96"/>
    <w:rsid w:val="00BB4155"/>
    <w:rsid w:val="00BB4249"/>
    <w:rsid w:val="00BB4909"/>
    <w:rsid w:val="00BB4EC6"/>
    <w:rsid w:val="00BB5CEF"/>
    <w:rsid w:val="00BB618D"/>
    <w:rsid w:val="00BB63FD"/>
    <w:rsid w:val="00BB6E32"/>
    <w:rsid w:val="00BB77B2"/>
    <w:rsid w:val="00BB7A92"/>
    <w:rsid w:val="00BB7C37"/>
    <w:rsid w:val="00BC05C3"/>
    <w:rsid w:val="00BC0DA2"/>
    <w:rsid w:val="00BC149E"/>
    <w:rsid w:val="00BC27E3"/>
    <w:rsid w:val="00BC2CBA"/>
    <w:rsid w:val="00BC2E1F"/>
    <w:rsid w:val="00BC35D0"/>
    <w:rsid w:val="00BC44D3"/>
    <w:rsid w:val="00BC5021"/>
    <w:rsid w:val="00BC51B6"/>
    <w:rsid w:val="00BC5601"/>
    <w:rsid w:val="00BC57FA"/>
    <w:rsid w:val="00BC601E"/>
    <w:rsid w:val="00BC617B"/>
    <w:rsid w:val="00BC6DF2"/>
    <w:rsid w:val="00BC73DB"/>
    <w:rsid w:val="00BC75E4"/>
    <w:rsid w:val="00BC7A6F"/>
    <w:rsid w:val="00BC7F4B"/>
    <w:rsid w:val="00BD001C"/>
    <w:rsid w:val="00BD175A"/>
    <w:rsid w:val="00BD1791"/>
    <w:rsid w:val="00BD2A4E"/>
    <w:rsid w:val="00BD2C69"/>
    <w:rsid w:val="00BD388F"/>
    <w:rsid w:val="00BD3FA1"/>
    <w:rsid w:val="00BD43DD"/>
    <w:rsid w:val="00BD5976"/>
    <w:rsid w:val="00BD6402"/>
    <w:rsid w:val="00BD693D"/>
    <w:rsid w:val="00BD6A51"/>
    <w:rsid w:val="00BD6DED"/>
    <w:rsid w:val="00BD6E5B"/>
    <w:rsid w:val="00BD73B0"/>
    <w:rsid w:val="00BD7ED8"/>
    <w:rsid w:val="00BE001A"/>
    <w:rsid w:val="00BE01AB"/>
    <w:rsid w:val="00BE17D8"/>
    <w:rsid w:val="00BE229E"/>
    <w:rsid w:val="00BE29E4"/>
    <w:rsid w:val="00BE3079"/>
    <w:rsid w:val="00BE322C"/>
    <w:rsid w:val="00BE35FC"/>
    <w:rsid w:val="00BE3B4C"/>
    <w:rsid w:val="00BE3E3A"/>
    <w:rsid w:val="00BE4A4D"/>
    <w:rsid w:val="00BE57D3"/>
    <w:rsid w:val="00BE676D"/>
    <w:rsid w:val="00BE686C"/>
    <w:rsid w:val="00BE69DE"/>
    <w:rsid w:val="00BE74CB"/>
    <w:rsid w:val="00BE7B58"/>
    <w:rsid w:val="00BF0DE9"/>
    <w:rsid w:val="00BF147D"/>
    <w:rsid w:val="00BF1C1C"/>
    <w:rsid w:val="00BF214F"/>
    <w:rsid w:val="00BF22E9"/>
    <w:rsid w:val="00BF27BB"/>
    <w:rsid w:val="00BF34EC"/>
    <w:rsid w:val="00BF35F0"/>
    <w:rsid w:val="00BF3BDF"/>
    <w:rsid w:val="00BF4208"/>
    <w:rsid w:val="00BF50A2"/>
    <w:rsid w:val="00BF51A4"/>
    <w:rsid w:val="00BF52C1"/>
    <w:rsid w:val="00BF724F"/>
    <w:rsid w:val="00C00A29"/>
    <w:rsid w:val="00C01232"/>
    <w:rsid w:val="00C013F8"/>
    <w:rsid w:val="00C021FE"/>
    <w:rsid w:val="00C0302D"/>
    <w:rsid w:val="00C04D01"/>
    <w:rsid w:val="00C04F11"/>
    <w:rsid w:val="00C05AC0"/>
    <w:rsid w:val="00C0623C"/>
    <w:rsid w:val="00C06366"/>
    <w:rsid w:val="00C06402"/>
    <w:rsid w:val="00C064B7"/>
    <w:rsid w:val="00C06647"/>
    <w:rsid w:val="00C06827"/>
    <w:rsid w:val="00C06C08"/>
    <w:rsid w:val="00C06F2B"/>
    <w:rsid w:val="00C10767"/>
    <w:rsid w:val="00C11320"/>
    <w:rsid w:val="00C113FC"/>
    <w:rsid w:val="00C11777"/>
    <w:rsid w:val="00C12573"/>
    <w:rsid w:val="00C129F5"/>
    <w:rsid w:val="00C13B9E"/>
    <w:rsid w:val="00C14010"/>
    <w:rsid w:val="00C14546"/>
    <w:rsid w:val="00C145D9"/>
    <w:rsid w:val="00C15A13"/>
    <w:rsid w:val="00C16434"/>
    <w:rsid w:val="00C16D0C"/>
    <w:rsid w:val="00C175EF"/>
    <w:rsid w:val="00C201C1"/>
    <w:rsid w:val="00C201C3"/>
    <w:rsid w:val="00C201F2"/>
    <w:rsid w:val="00C203DD"/>
    <w:rsid w:val="00C2048B"/>
    <w:rsid w:val="00C2249E"/>
    <w:rsid w:val="00C2319A"/>
    <w:rsid w:val="00C2348D"/>
    <w:rsid w:val="00C24275"/>
    <w:rsid w:val="00C24C07"/>
    <w:rsid w:val="00C24E10"/>
    <w:rsid w:val="00C25B33"/>
    <w:rsid w:val="00C26604"/>
    <w:rsid w:val="00C26A28"/>
    <w:rsid w:val="00C26E88"/>
    <w:rsid w:val="00C27360"/>
    <w:rsid w:val="00C30B41"/>
    <w:rsid w:val="00C322D8"/>
    <w:rsid w:val="00C32E04"/>
    <w:rsid w:val="00C32E8D"/>
    <w:rsid w:val="00C33240"/>
    <w:rsid w:val="00C33864"/>
    <w:rsid w:val="00C34E14"/>
    <w:rsid w:val="00C356F6"/>
    <w:rsid w:val="00C35776"/>
    <w:rsid w:val="00C358A7"/>
    <w:rsid w:val="00C35A63"/>
    <w:rsid w:val="00C36780"/>
    <w:rsid w:val="00C373CC"/>
    <w:rsid w:val="00C37642"/>
    <w:rsid w:val="00C40451"/>
    <w:rsid w:val="00C40790"/>
    <w:rsid w:val="00C4091A"/>
    <w:rsid w:val="00C4165F"/>
    <w:rsid w:val="00C41B08"/>
    <w:rsid w:val="00C41BAE"/>
    <w:rsid w:val="00C437F0"/>
    <w:rsid w:val="00C453EF"/>
    <w:rsid w:val="00C45E89"/>
    <w:rsid w:val="00C45FBC"/>
    <w:rsid w:val="00C46665"/>
    <w:rsid w:val="00C46A92"/>
    <w:rsid w:val="00C47280"/>
    <w:rsid w:val="00C47814"/>
    <w:rsid w:val="00C47A78"/>
    <w:rsid w:val="00C50019"/>
    <w:rsid w:val="00C507F8"/>
    <w:rsid w:val="00C50B55"/>
    <w:rsid w:val="00C5139E"/>
    <w:rsid w:val="00C51E8C"/>
    <w:rsid w:val="00C5230C"/>
    <w:rsid w:val="00C526E6"/>
    <w:rsid w:val="00C52ADC"/>
    <w:rsid w:val="00C534D1"/>
    <w:rsid w:val="00C53745"/>
    <w:rsid w:val="00C53982"/>
    <w:rsid w:val="00C5480C"/>
    <w:rsid w:val="00C54CA8"/>
    <w:rsid w:val="00C55085"/>
    <w:rsid w:val="00C56BA8"/>
    <w:rsid w:val="00C56DCD"/>
    <w:rsid w:val="00C56FDF"/>
    <w:rsid w:val="00C60313"/>
    <w:rsid w:val="00C61082"/>
    <w:rsid w:val="00C6151B"/>
    <w:rsid w:val="00C61E5B"/>
    <w:rsid w:val="00C62754"/>
    <w:rsid w:val="00C628FB"/>
    <w:rsid w:val="00C63140"/>
    <w:rsid w:val="00C6343D"/>
    <w:rsid w:val="00C637D7"/>
    <w:rsid w:val="00C63B46"/>
    <w:rsid w:val="00C63D70"/>
    <w:rsid w:val="00C63E49"/>
    <w:rsid w:val="00C64855"/>
    <w:rsid w:val="00C65427"/>
    <w:rsid w:val="00C66334"/>
    <w:rsid w:val="00C66424"/>
    <w:rsid w:val="00C66F58"/>
    <w:rsid w:val="00C673E2"/>
    <w:rsid w:val="00C67D09"/>
    <w:rsid w:val="00C71682"/>
    <w:rsid w:val="00C71D11"/>
    <w:rsid w:val="00C725DE"/>
    <w:rsid w:val="00C733E0"/>
    <w:rsid w:val="00C73B67"/>
    <w:rsid w:val="00C74488"/>
    <w:rsid w:val="00C75634"/>
    <w:rsid w:val="00C75DBC"/>
    <w:rsid w:val="00C764B8"/>
    <w:rsid w:val="00C764FB"/>
    <w:rsid w:val="00C76CBE"/>
    <w:rsid w:val="00C7782D"/>
    <w:rsid w:val="00C77D00"/>
    <w:rsid w:val="00C8070C"/>
    <w:rsid w:val="00C80C02"/>
    <w:rsid w:val="00C81076"/>
    <w:rsid w:val="00C81179"/>
    <w:rsid w:val="00C8157C"/>
    <w:rsid w:val="00C8316A"/>
    <w:rsid w:val="00C8324E"/>
    <w:rsid w:val="00C84A07"/>
    <w:rsid w:val="00C85073"/>
    <w:rsid w:val="00C85413"/>
    <w:rsid w:val="00C85719"/>
    <w:rsid w:val="00C86277"/>
    <w:rsid w:val="00C873FA"/>
    <w:rsid w:val="00C9179A"/>
    <w:rsid w:val="00C918E3"/>
    <w:rsid w:val="00C91DE8"/>
    <w:rsid w:val="00C9211E"/>
    <w:rsid w:val="00C92377"/>
    <w:rsid w:val="00C92734"/>
    <w:rsid w:val="00C93083"/>
    <w:rsid w:val="00C938DD"/>
    <w:rsid w:val="00C9403F"/>
    <w:rsid w:val="00C9422A"/>
    <w:rsid w:val="00C94C40"/>
    <w:rsid w:val="00C9541F"/>
    <w:rsid w:val="00C954C0"/>
    <w:rsid w:val="00C95A83"/>
    <w:rsid w:val="00C95FB7"/>
    <w:rsid w:val="00C96071"/>
    <w:rsid w:val="00C975A2"/>
    <w:rsid w:val="00C978B5"/>
    <w:rsid w:val="00C97BB5"/>
    <w:rsid w:val="00CA044F"/>
    <w:rsid w:val="00CA0E16"/>
    <w:rsid w:val="00CA14C9"/>
    <w:rsid w:val="00CA2B0D"/>
    <w:rsid w:val="00CA31A1"/>
    <w:rsid w:val="00CA49C2"/>
    <w:rsid w:val="00CA5565"/>
    <w:rsid w:val="00CA5D3D"/>
    <w:rsid w:val="00CA5D62"/>
    <w:rsid w:val="00CA60AD"/>
    <w:rsid w:val="00CA6F4D"/>
    <w:rsid w:val="00CA7419"/>
    <w:rsid w:val="00CA7765"/>
    <w:rsid w:val="00CA7C3A"/>
    <w:rsid w:val="00CB0A34"/>
    <w:rsid w:val="00CB1017"/>
    <w:rsid w:val="00CB1D8D"/>
    <w:rsid w:val="00CB22F4"/>
    <w:rsid w:val="00CB3600"/>
    <w:rsid w:val="00CB3C86"/>
    <w:rsid w:val="00CB4EDE"/>
    <w:rsid w:val="00CB5396"/>
    <w:rsid w:val="00CB55E5"/>
    <w:rsid w:val="00CC0DC7"/>
    <w:rsid w:val="00CC1D0D"/>
    <w:rsid w:val="00CC1FA6"/>
    <w:rsid w:val="00CC2985"/>
    <w:rsid w:val="00CC2C19"/>
    <w:rsid w:val="00CC33FD"/>
    <w:rsid w:val="00CC5878"/>
    <w:rsid w:val="00CC65AA"/>
    <w:rsid w:val="00CC6746"/>
    <w:rsid w:val="00CD0A88"/>
    <w:rsid w:val="00CD13DD"/>
    <w:rsid w:val="00CD217F"/>
    <w:rsid w:val="00CD2AB0"/>
    <w:rsid w:val="00CD32E1"/>
    <w:rsid w:val="00CD49CD"/>
    <w:rsid w:val="00CD4E49"/>
    <w:rsid w:val="00CD5902"/>
    <w:rsid w:val="00CD5D0B"/>
    <w:rsid w:val="00CD647C"/>
    <w:rsid w:val="00CD677B"/>
    <w:rsid w:val="00CD6AFB"/>
    <w:rsid w:val="00CD7594"/>
    <w:rsid w:val="00CD780C"/>
    <w:rsid w:val="00CE0000"/>
    <w:rsid w:val="00CE0165"/>
    <w:rsid w:val="00CE0394"/>
    <w:rsid w:val="00CE04F9"/>
    <w:rsid w:val="00CE0F7F"/>
    <w:rsid w:val="00CE1097"/>
    <w:rsid w:val="00CE148F"/>
    <w:rsid w:val="00CE1EAA"/>
    <w:rsid w:val="00CE24A9"/>
    <w:rsid w:val="00CE51E9"/>
    <w:rsid w:val="00CE54C7"/>
    <w:rsid w:val="00CE63AE"/>
    <w:rsid w:val="00CE6A25"/>
    <w:rsid w:val="00CE7C19"/>
    <w:rsid w:val="00CF059F"/>
    <w:rsid w:val="00CF1AF6"/>
    <w:rsid w:val="00CF2AC0"/>
    <w:rsid w:val="00CF327D"/>
    <w:rsid w:val="00CF3FD7"/>
    <w:rsid w:val="00CF40A7"/>
    <w:rsid w:val="00CF5AB2"/>
    <w:rsid w:val="00CF6312"/>
    <w:rsid w:val="00CF6641"/>
    <w:rsid w:val="00CF71AD"/>
    <w:rsid w:val="00D00E63"/>
    <w:rsid w:val="00D01E1E"/>
    <w:rsid w:val="00D0202B"/>
    <w:rsid w:val="00D037C2"/>
    <w:rsid w:val="00D03AD4"/>
    <w:rsid w:val="00D0420A"/>
    <w:rsid w:val="00D0491B"/>
    <w:rsid w:val="00D04A9E"/>
    <w:rsid w:val="00D04C20"/>
    <w:rsid w:val="00D05412"/>
    <w:rsid w:val="00D0557B"/>
    <w:rsid w:val="00D05C8C"/>
    <w:rsid w:val="00D0732B"/>
    <w:rsid w:val="00D07641"/>
    <w:rsid w:val="00D07D2B"/>
    <w:rsid w:val="00D100CC"/>
    <w:rsid w:val="00D105F5"/>
    <w:rsid w:val="00D10B95"/>
    <w:rsid w:val="00D1248A"/>
    <w:rsid w:val="00D133A6"/>
    <w:rsid w:val="00D138C4"/>
    <w:rsid w:val="00D15022"/>
    <w:rsid w:val="00D1529C"/>
    <w:rsid w:val="00D15A9E"/>
    <w:rsid w:val="00D167AB"/>
    <w:rsid w:val="00D169E3"/>
    <w:rsid w:val="00D16A5F"/>
    <w:rsid w:val="00D16DFD"/>
    <w:rsid w:val="00D171CF"/>
    <w:rsid w:val="00D17B4A"/>
    <w:rsid w:val="00D201E0"/>
    <w:rsid w:val="00D22238"/>
    <w:rsid w:val="00D2393D"/>
    <w:rsid w:val="00D239EB"/>
    <w:rsid w:val="00D23E1C"/>
    <w:rsid w:val="00D24465"/>
    <w:rsid w:val="00D25699"/>
    <w:rsid w:val="00D260C5"/>
    <w:rsid w:val="00D26BA5"/>
    <w:rsid w:val="00D26BB8"/>
    <w:rsid w:val="00D2728C"/>
    <w:rsid w:val="00D30B0A"/>
    <w:rsid w:val="00D30BE2"/>
    <w:rsid w:val="00D30DFC"/>
    <w:rsid w:val="00D30E54"/>
    <w:rsid w:val="00D31644"/>
    <w:rsid w:val="00D31FB9"/>
    <w:rsid w:val="00D3200F"/>
    <w:rsid w:val="00D3251B"/>
    <w:rsid w:val="00D32D29"/>
    <w:rsid w:val="00D33800"/>
    <w:rsid w:val="00D34336"/>
    <w:rsid w:val="00D34D6A"/>
    <w:rsid w:val="00D350E8"/>
    <w:rsid w:val="00D35711"/>
    <w:rsid w:val="00D36A3C"/>
    <w:rsid w:val="00D3795E"/>
    <w:rsid w:val="00D4021D"/>
    <w:rsid w:val="00D40DFD"/>
    <w:rsid w:val="00D42A0B"/>
    <w:rsid w:val="00D42DA0"/>
    <w:rsid w:val="00D435EC"/>
    <w:rsid w:val="00D44CAA"/>
    <w:rsid w:val="00D45925"/>
    <w:rsid w:val="00D46AAC"/>
    <w:rsid w:val="00D46B23"/>
    <w:rsid w:val="00D46EA5"/>
    <w:rsid w:val="00D475F2"/>
    <w:rsid w:val="00D47969"/>
    <w:rsid w:val="00D47A25"/>
    <w:rsid w:val="00D5015B"/>
    <w:rsid w:val="00D50407"/>
    <w:rsid w:val="00D50488"/>
    <w:rsid w:val="00D5086B"/>
    <w:rsid w:val="00D51D27"/>
    <w:rsid w:val="00D5217E"/>
    <w:rsid w:val="00D52933"/>
    <w:rsid w:val="00D5567C"/>
    <w:rsid w:val="00D557AA"/>
    <w:rsid w:val="00D55CB9"/>
    <w:rsid w:val="00D5796B"/>
    <w:rsid w:val="00D57F99"/>
    <w:rsid w:val="00D6019A"/>
    <w:rsid w:val="00D601CF"/>
    <w:rsid w:val="00D603F8"/>
    <w:rsid w:val="00D60CE3"/>
    <w:rsid w:val="00D60E9C"/>
    <w:rsid w:val="00D61AE8"/>
    <w:rsid w:val="00D61C23"/>
    <w:rsid w:val="00D620C2"/>
    <w:rsid w:val="00D6374E"/>
    <w:rsid w:val="00D63A46"/>
    <w:rsid w:val="00D64FBE"/>
    <w:rsid w:val="00D64FE7"/>
    <w:rsid w:val="00D66644"/>
    <w:rsid w:val="00D667AA"/>
    <w:rsid w:val="00D674DC"/>
    <w:rsid w:val="00D7012D"/>
    <w:rsid w:val="00D70146"/>
    <w:rsid w:val="00D7113B"/>
    <w:rsid w:val="00D7123E"/>
    <w:rsid w:val="00D721BE"/>
    <w:rsid w:val="00D72D15"/>
    <w:rsid w:val="00D733DF"/>
    <w:rsid w:val="00D743EF"/>
    <w:rsid w:val="00D74616"/>
    <w:rsid w:val="00D74BAB"/>
    <w:rsid w:val="00D7562E"/>
    <w:rsid w:val="00D75E6D"/>
    <w:rsid w:val="00D7624A"/>
    <w:rsid w:val="00D7638C"/>
    <w:rsid w:val="00D769B0"/>
    <w:rsid w:val="00D76F1F"/>
    <w:rsid w:val="00D77605"/>
    <w:rsid w:val="00D7788C"/>
    <w:rsid w:val="00D77D76"/>
    <w:rsid w:val="00D812F9"/>
    <w:rsid w:val="00D81390"/>
    <w:rsid w:val="00D82515"/>
    <w:rsid w:val="00D8260A"/>
    <w:rsid w:val="00D826AE"/>
    <w:rsid w:val="00D82A3B"/>
    <w:rsid w:val="00D82D54"/>
    <w:rsid w:val="00D83019"/>
    <w:rsid w:val="00D842A3"/>
    <w:rsid w:val="00D8449E"/>
    <w:rsid w:val="00D84505"/>
    <w:rsid w:val="00D8454B"/>
    <w:rsid w:val="00D84865"/>
    <w:rsid w:val="00D84E4D"/>
    <w:rsid w:val="00D85628"/>
    <w:rsid w:val="00D858AB"/>
    <w:rsid w:val="00D85CA1"/>
    <w:rsid w:val="00D865ED"/>
    <w:rsid w:val="00D86783"/>
    <w:rsid w:val="00D87C00"/>
    <w:rsid w:val="00D91257"/>
    <w:rsid w:val="00D912A4"/>
    <w:rsid w:val="00D91388"/>
    <w:rsid w:val="00D915C1"/>
    <w:rsid w:val="00D92786"/>
    <w:rsid w:val="00D92EE2"/>
    <w:rsid w:val="00D932F9"/>
    <w:rsid w:val="00D93374"/>
    <w:rsid w:val="00D93402"/>
    <w:rsid w:val="00D9347A"/>
    <w:rsid w:val="00D93A1E"/>
    <w:rsid w:val="00D93FF1"/>
    <w:rsid w:val="00D9496C"/>
    <w:rsid w:val="00D94AB2"/>
    <w:rsid w:val="00D94EDB"/>
    <w:rsid w:val="00D94F9F"/>
    <w:rsid w:val="00D9616C"/>
    <w:rsid w:val="00D961FE"/>
    <w:rsid w:val="00D96C81"/>
    <w:rsid w:val="00D97347"/>
    <w:rsid w:val="00D9766C"/>
    <w:rsid w:val="00D97979"/>
    <w:rsid w:val="00DA003A"/>
    <w:rsid w:val="00DA0302"/>
    <w:rsid w:val="00DA04B0"/>
    <w:rsid w:val="00DA07DC"/>
    <w:rsid w:val="00DA11A2"/>
    <w:rsid w:val="00DA25D5"/>
    <w:rsid w:val="00DA2BC2"/>
    <w:rsid w:val="00DA3A6E"/>
    <w:rsid w:val="00DA4006"/>
    <w:rsid w:val="00DA6E1D"/>
    <w:rsid w:val="00DA6EB5"/>
    <w:rsid w:val="00DA7696"/>
    <w:rsid w:val="00DA77A2"/>
    <w:rsid w:val="00DA7ECA"/>
    <w:rsid w:val="00DA7F59"/>
    <w:rsid w:val="00DB122F"/>
    <w:rsid w:val="00DB2F6E"/>
    <w:rsid w:val="00DB3F3C"/>
    <w:rsid w:val="00DB4031"/>
    <w:rsid w:val="00DB43E4"/>
    <w:rsid w:val="00DB4F91"/>
    <w:rsid w:val="00DB51D3"/>
    <w:rsid w:val="00DB54B4"/>
    <w:rsid w:val="00DB54D7"/>
    <w:rsid w:val="00DB58D4"/>
    <w:rsid w:val="00DB6F5C"/>
    <w:rsid w:val="00DB731E"/>
    <w:rsid w:val="00DB7C28"/>
    <w:rsid w:val="00DC0EDA"/>
    <w:rsid w:val="00DC1415"/>
    <w:rsid w:val="00DC15FC"/>
    <w:rsid w:val="00DC1C35"/>
    <w:rsid w:val="00DC1CA3"/>
    <w:rsid w:val="00DC2164"/>
    <w:rsid w:val="00DC2794"/>
    <w:rsid w:val="00DC3A05"/>
    <w:rsid w:val="00DC3A5E"/>
    <w:rsid w:val="00DC430B"/>
    <w:rsid w:val="00DC4F41"/>
    <w:rsid w:val="00DC5E1B"/>
    <w:rsid w:val="00DC6109"/>
    <w:rsid w:val="00DC6328"/>
    <w:rsid w:val="00DC63D5"/>
    <w:rsid w:val="00DC6BBC"/>
    <w:rsid w:val="00DC70AE"/>
    <w:rsid w:val="00DD0348"/>
    <w:rsid w:val="00DD0610"/>
    <w:rsid w:val="00DD18B2"/>
    <w:rsid w:val="00DD2704"/>
    <w:rsid w:val="00DD2DA1"/>
    <w:rsid w:val="00DD3193"/>
    <w:rsid w:val="00DD38E4"/>
    <w:rsid w:val="00DD405D"/>
    <w:rsid w:val="00DD517B"/>
    <w:rsid w:val="00DD5A2D"/>
    <w:rsid w:val="00DD6037"/>
    <w:rsid w:val="00DD69F4"/>
    <w:rsid w:val="00DD6BC2"/>
    <w:rsid w:val="00DD6BF8"/>
    <w:rsid w:val="00DD7A4D"/>
    <w:rsid w:val="00DE013A"/>
    <w:rsid w:val="00DE0339"/>
    <w:rsid w:val="00DE0593"/>
    <w:rsid w:val="00DE0B51"/>
    <w:rsid w:val="00DE0B94"/>
    <w:rsid w:val="00DE13B2"/>
    <w:rsid w:val="00DE13BC"/>
    <w:rsid w:val="00DE15B7"/>
    <w:rsid w:val="00DE35F5"/>
    <w:rsid w:val="00DE3B19"/>
    <w:rsid w:val="00DE3D8D"/>
    <w:rsid w:val="00DE3F11"/>
    <w:rsid w:val="00DE57BB"/>
    <w:rsid w:val="00DE6007"/>
    <w:rsid w:val="00DE7318"/>
    <w:rsid w:val="00DE7875"/>
    <w:rsid w:val="00DF0588"/>
    <w:rsid w:val="00DF109F"/>
    <w:rsid w:val="00DF116E"/>
    <w:rsid w:val="00DF1E3F"/>
    <w:rsid w:val="00DF1F1D"/>
    <w:rsid w:val="00DF2032"/>
    <w:rsid w:val="00DF2C0F"/>
    <w:rsid w:val="00DF33B9"/>
    <w:rsid w:val="00DF47FD"/>
    <w:rsid w:val="00DF50DA"/>
    <w:rsid w:val="00DF5BC8"/>
    <w:rsid w:val="00DF60E5"/>
    <w:rsid w:val="00DF62CE"/>
    <w:rsid w:val="00DF63E6"/>
    <w:rsid w:val="00DF66B9"/>
    <w:rsid w:val="00DF6C90"/>
    <w:rsid w:val="00DF7159"/>
    <w:rsid w:val="00E0057E"/>
    <w:rsid w:val="00E00C18"/>
    <w:rsid w:val="00E01FBC"/>
    <w:rsid w:val="00E026F7"/>
    <w:rsid w:val="00E031C0"/>
    <w:rsid w:val="00E0328A"/>
    <w:rsid w:val="00E03299"/>
    <w:rsid w:val="00E036F4"/>
    <w:rsid w:val="00E03E2D"/>
    <w:rsid w:val="00E04864"/>
    <w:rsid w:val="00E04C56"/>
    <w:rsid w:val="00E04FBC"/>
    <w:rsid w:val="00E05B64"/>
    <w:rsid w:val="00E07F73"/>
    <w:rsid w:val="00E10429"/>
    <w:rsid w:val="00E104F2"/>
    <w:rsid w:val="00E10B61"/>
    <w:rsid w:val="00E10EDC"/>
    <w:rsid w:val="00E11513"/>
    <w:rsid w:val="00E11D30"/>
    <w:rsid w:val="00E11ECB"/>
    <w:rsid w:val="00E12A1E"/>
    <w:rsid w:val="00E13245"/>
    <w:rsid w:val="00E15689"/>
    <w:rsid w:val="00E15BA3"/>
    <w:rsid w:val="00E16C8B"/>
    <w:rsid w:val="00E170C4"/>
    <w:rsid w:val="00E20AA0"/>
    <w:rsid w:val="00E20F66"/>
    <w:rsid w:val="00E2134B"/>
    <w:rsid w:val="00E214EE"/>
    <w:rsid w:val="00E21EFE"/>
    <w:rsid w:val="00E238D0"/>
    <w:rsid w:val="00E2395C"/>
    <w:rsid w:val="00E2401A"/>
    <w:rsid w:val="00E2419D"/>
    <w:rsid w:val="00E2433B"/>
    <w:rsid w:val="00E248B8"/>
    <w:rsid w:val="00E25251"/>
    <w:rsid w:val="00E25F76"/>
    <w:rsid w:val="00E26212"/>
    <w:rsid w:val="00E262CD"/>
    <w:rsid w:val="00E27B8A"/>
    <w:rsid w:val="00E27FA3"/>
    <w:rsid w:val="00E30854"/>
    <w:rsid w:val="00E30D88"/>
    <w:rsid w:val="00E30ECE"/>
    <w:rsid w:val="00E3189B"/>
    <w:rsid w:val="00E31A51"/>
    <w:rsid w:val="00E32B7D"/>
    <w:rsid w:val="00E3340A"/>
    <w:rsid w:val="00E33428"/>
    <w:rsid w:val="00E33E36"/>
    <w:rsid w:val="00E34354"/>
    <w:rsid w:val="00E349F1"/>
    <w:rsid w:val="00E34AD7"/>
    <w:rsid w:val="00E355CF"/>
    <w:rsid w:val="00E358B9"/>
    <w:rsid w:val="00E36D0D"/>
    <w:rsid w:val="00E37566"/>
    <w:rsid w:val="00E3766B"/>
    <w:rsid w:val="00E37B12"/>
    <w:rsid w:val="00E402E8"/>
    <w:rsid w:val="00E41FA2"/>
    <w:rsid w:val="00E42046"/>
    <w:rsid w:val="00E42E34"/>
    <w:rsid w:val="00E434BB"/>
    <w:rsid w:val="00E43E2D"/>
    <w:rsid w:val="00E43E4A"/>
    <w:rsid w:val="00E43E51"/>
    <w:rsid w:val="00E443AC"/>
    <w:rsid w:val="00E443AF"/>
    <w:rsid w:val="00E44474"/>
    <w:rsid w:val="00E44753"/>
    <w:rsid w:val="00E44809"/>
    <w:rsid w:val="00E46348"/>
    <w:rsid w:val="00E463DE"/>
    <w:rsid w:val="00E46539"/>
    <w:rsid w:val="00E46988"/>
    <w:rsid w:val="00E46EBD"/>
    <w:rsid w:val="00E471D7"/>
    <w:rsid w:val="00E47C1B"/>
    <w:rsid w:val="00E47EAD"/>
    <w:rsid w:val="00E50DDD"/>
    <w:rsid w:val="00E514E0"/>
    <w:rsid w:val="00E51A9B"/>
    <w:rsid w:val="00E51D5F"/>
    <w:rsid w:val="00E527D0"/>
    <w:rsid w:val="00E52AB1"/>
    <w:rsid w:val="00E52DB7"/>
    <w:rsid w:val="00E54554"/>
    <w:rsid w:val="00E54D3F"/>
    <w:rsid w:val="00E54FEA"/>
    <w:rsid w:val="00E5510A"/>
    <w:rsid w:val="00E5525C"/>
    <w:rsid w:val="00E5557D"/>
    <w:rsid w:val="00E57836"/>
    <w:rsid w:val="00E57A79"/>
    <w:rsid w:val="00E6022C"/>
    <w:rsid w:val="00E609A9"/>
    <w:rsid w:val="00E6133E"/>
    <w:rsid w:val="00E63F83"/>
    <w:rsid w:val="00E66338"/>
    <w:rsid w:val="00E6762A"/>
    <w:rsid w:val="00E707EA"/>
    <w:rsid w:val="00E708A7"/>
    <w:rsid w:val="00E71336"/>
    <w:rsid w:val="00E7141B"/>
    <w:rsid w:val="00E71E3A"/>
    <w:rsid w:val="00E72393"/>
    <w:rsid w:val="00E73405"/>
    <w:rsid w:val="00E73440"/>
    <w:rsid w:val="00E743DE"/>
    <w:rsid w:val="00E74CCD"/>
    <w:rsid w:val="00E75020"/>
    <w:rsid w:val="00E76387"/>
    <w:rsid w:val="00E766D4"/>
    <w:rsid w:val="00E77975"/>
    <w:rsid w:val="00E8038E"/>
    <w:rsid w:val="00E80E41"/>
    <w:rsid w:val="00E812C7"/>
    <w:rsid w:val="00E8134F"/>
    <w:rsid w:val="00E81DD3"/>
    <w:rsid w:val="00E822D6"/>
    <w:rsid w:val="00E82BBC"/>
    <w:rsid w:val="00E82CB5"/>
    <w:rsid w:val="00E832C7"/>
    <w:rsid w:val="00E83CB8"/>
    <w:rsid w:val="00E84F5B"/>
    <w:rsid w:val="00E857F4"/>
    <w:rsid w:val="00E867D6"/>
    <w:rsid w:val="00E86CA0"/>
    <w:rsid w:val="00E8730C"/>
    <w:rsid w:val="00E873B8"/>
    <w:rsid w:val="00E902DB"/>
    <w:rsid w:val="00E902E0"/>
    <w:rsid w:val="00E907D7"/>
    <w:rsid w:val="00E9215D"/>
    <w:rsid w:val="00E9257D"/>
    <w:rsid w:val="00E9271E"/>
    <w:rsid w:val="00E92783"/>
    <w:rsid w:val="00E935BA"/>
    <w:rsid w:val="00E940B4"/>
    <w:rsid w:val="00E95044"/>
    <w:rsid w:val="00E95104"/>
    <w:rsid w:val="00E9511C"/>
    <w:rsid w:val="00E9666C"/>
    <w:rsid w:val="00EA06FF"/>
    <w:rsid w:val="00EA0F88"/>
    <w:rsid w:val="00EA1279"/>
    <w:rsid w:val="00EA27FF"/>
    <w:rsid w:val="00EA3A6F"/>
    <w:rsid w:val="00EA4F77"/>
    <w:rsid w:val="00EA531A"/>
    <w:rsid w:val="00EA5483"/>
    <w:rsid w:val="00EA571B"/>
    <w:rsid w:val="00EA5C20"/>
    <w:rsid w:val="00EA5D6C"/>
    <w:rsid w:val="00EA6116"/>
    <w:rsid w:val="00EA69B8"/>
    <w:rsid w:val="00EA74C2"/>
    <w:rsid w:val="00EA78F8"/>
    <w:rsid w:val="00EB096F"/>
    <w:rsid w:val="00EB0FF2"/>
    <w:rsid w:val="00EB14D2"/>
    <w:rsid w:val="00EB151C"/>
    <w:rsid w:val="00EB2526"/>
    <w:rsid w:val="00EB2FC3"/>
    <w:rsid w:val="00EB31F8"/>
    <w:rsid w:val="00EB3524"/>
    <w:rsid w:val="00EB37B2"/>
    <w:rsid w:val="00EB40F6"/>
    <w:rsid w:val="00EB41BA"/>
    <w:rsid w:val="00EB66D8"/>
    <w:rsid w:val="00EB687B"/>
    <w:rsid w:val="00EB7E76"/>
    <w:rsid w:val="00EC1D85"/>
    <w:rsid w:val="00EC1E5A"/>
    <w:rsid w:val="00EC2C37"/>
    <w:rsid w:val="00EC3A3C"/>
    <w:rsid w:val="00EC3DF4"/>
    <w:rsid w:val="00EC52AD"/>
    <w:rsid w:val="00EC5564"/>
    <w:rsid w:val="00EC5C6F"/>
    <w:rsid w:val="00EC5EAB"/>
    <w:rsid w:val="00EC6086"/>
    <w:rsid w:val="00EC650F"/>
    <w:rsid w:val="00EC6C31"/>
    <w:rsid w:val="00EC7421"/>
    <w:rsid w:val="00EC7E71"/>
    <w:rsid w:val="00ED05C5"/>
    <w:rsid w:val="00ED096E"/>
    <w:rsid w:val="00ED0B47"/>
    <w:rsid w:val="00ED199B"/>
    <w:rsid w:val="00ED2E1C"/>
    <w:rsid w:val="00ED3293"/>
    <w:rsid w:val="00ED3F9C"/>
    <w:rsid w:val="00ED4282"/>
    <w:rsid w:val="00ED55AB"/>
    <w:rsid w:val="00ED5B32"/>
    <w:rsid w:val="00ED5EEE"/>
    <w:rsid w:val="00ED6156"/>
    <w:rsid w:val="00ED6408"/>
    <w:rsid w:val="00ED6FD0"/>
    <w:rsid w:val="00ED762D"/>
    <w:rsid w:val="00EE006B"/>
    <w:rsid w:val="00EE00A6"/>
    <w:rsid w:val="00EE053D"/>
    <w:rsid w:val="00EE0CEE"/>
    <w:rsid w:val="00EE1133"/>
    <w:rsid w:val="00EE1179"/>
    <w:rsid w:val="00EE1264"/>
    <w:rsid w:val="00EE17EB"/>
    <w:rsid w:val="00EE2F8E"/>
    <w:rsid w:val="00EE30FE"/>
    <w:rsid w:val="00EE3160"/>
    <w:rsid w:val="00EE319A"/>
    <w:rsid w:val="00EE375F"/>
    <w:rsid w:val="00EE399A"/>
    <w:rsid w:val="00EE3D29"/>
    <w:rsid w:val="00EE3E3C"/>
    <w:rsid w:val="00EE43AC"/>
    <w:rsid w:val="00EE445B"/>
    <w:rsid w:val="00EE49CD"/>
    <w:rsid w:val="00EE4C6E"/>
    <w:rsid w:val="00EE4F25"/>
    <w:rsid w:val="00EE5F3E"/>
    <w:rsid w:val="00EE6F48"/>
    <w:rsid w:val="00EE74F7"/>
    <w:rsid w:val="00EE7B01"/>
    <w:rsid w:val="00EE7CBB"/>
    <w:rsid w:val="00EE7E70"/>
    <w:rsid w:val="00EF013A"/>
    <w:rsid w:val="00EF0F30"/>
    <w:rsid w:val="00EF1662"/>
    <w:rsid w:val="00EF16BE"/>
    <w:rsid w:val="00EF1EB3"/>
    <w:rsid w:val="00EF20C3"/>
    <w:rsid w:val="00EF273E"/>
    <w:rsid w:val="00EF3A64"/>
    <w:rsid w:val="00EF3EF5"/>
    <w:rsid w:val="00EF458F"/>
    <w:rsid w:val="00EF4A5D"/>
    <w:rsid w:val="00EF4C83"/>
    <w:rsid w:val="00EF4C9C"/>
    <w:rsid w:val="00EF4D80"/>
    <w:rsid w:val="00EF53F7"/>
    <w:rsid w:val="00EF600E"/>
    <w:rsid w:val="00EF6262"/>
    <w:rsid w:val="00EF66F7"/>
    <w:rsid w:val="00EF7124"/>
    <w:rsid w:val="00F00507"/>
    <w:rsid w:val="00F01340"/>
    <w:rsid w:val="00F03154"/>
    <w:rsid w:val="00F031E1"/>
    <w:rsid w:val="00F035BA"/>
    <w:rsid w:val="00F0382F"/>
    <w:rsid w:val="00F04430"/>
    <w:rsid w:val="00F053FE"/>
    <w:rsid w:val="00F05963"/>
    <w:rsid w:val="00F06133"/>
    <w:rsid w:val="00F06FE8"/>
    <w:rsid w:val="00F07819"/>
    <w:rsid w:val="00F07FCF"/>
    <w:rsid w:val="00F10843"/>
    <w:rsid w:val="00F10FD9"/>
    <w:rsid w:val="00F11C85"/>
    <w:rsid w:val="00F11FA7"/>
    <w:rsid w:val="00F123DC"/>
    <w:rsid w:val="00F14799"/>
    <w:rsid w:val="00F151C2"/>
    <w:rsid w:val="00F1582B"/>
    <w:rsid w:val="00F15D34"/>
    <w:rsid w:val="00F169EB"/>
    <w:rsid w:val="00F17743"/>
    <w:rsid w:val="00F17C9A"/>
    <w:rsid w:val="00F201B4"/>
    <w:rsid w:val="00F2054F"/>
    <w:rsid w:val="00F207F4"/>
    <w:rsid w:val="00F20DA5"/>
    <w:rsid w:val="00F2197C"/>
    <w:rsid w:val="00F21E85"/>
    <w:rsid w:val="00F2245B"/>
    <w:rsid w:val="00F228E6"/>
    <w:rsid w:val="00F239FE"/>
    <w:rsid w:val="00F23CEA"/>
    <w:rsid w:val="00F24B22"/>
    <w:rsid w:val="00F252CF"/>
    <w:rsid w:val="00F253CA"/>
    <w:rsid w:val="00F258C3"/>
    <w:rsid w:val="00F26140"/>
    <w:rsid w:val="00F26C99"/>
    <w:rsid w:val="00F30234"/>
    <w:rsid w:val="00F30354"/>
    <w:rsid w:val="00F303D5"/>
    <w:rsid w:val="00F30745"/>
    <w:rsid w:val="00F30E3C"/>
    <w:rsid w:val="00F315D6"/>
    <w:rsid w:val="00F31698"/>
    <w:rsid w:val="00F31F25"/>
    <w:rsid w:val="00F32101"/>
    <w:rsid w:val="00F32C6A"/>
    <w:rsid w:val="00F338FA"/>
    <w:rsid w:val="00F340D2"/>
    <w:rsid w:val="00F3480C"/>
    <w:rsid w:val="00F34E4C"/>
    <w:rsid w:val="00F351B5"/>
    <w:rsid w:val="00F35938"/>
    <w:rsid w:val="00F35B8E"/>
    <w:rsid w:val="00F35FEB"/>
    <w:rsid w:val="00F36683"/>
    <w:rsid w:val="00F367D3"/>
    <w:rsid w:val="00F36B24"/>
    <w:rsid w:val="00F37442"/>
    <w:rsid w:val="00F37751"/>
    <w:rsid w:val="00F37D04"/>
    <w:rsid w:val="00F4006A"/>
    <w:rsid w:val="00F42733"/>
    <w:rsid w:val="00F42800"/>
    <w:rsid w:val="00F42A99"/>
    <w:rsid w:val="00F4358D"/>
    <w:rsid w:val="00F4371C"/>
    <w:rsid w:val="00F4373C"/>
    <w:rsid w:val="00F43822"/>
    <w:rsid w:val="00F43BE8"/>
    <w:rsid w:val="00F44404"/>
    <w:rsid w:val="00F448ED"/>
    <w:rsid w:val="00F44BE0"/>
    <w:rsid w:val="00F44C7C"/>
    <w:rsid w:val="00F455CA"/>
    <w:rsid w:val="00F461D0"/>
    <w:rsid w:val="00F4718C"/>
    <w:rsid w:val="00F477A5"/>
    <w:rsid w:val="00F505A1"/>
    <w:rsid w:val="00F5095B"/>
    <w:rsid w:val="00F50A4E"/>
    <w:rsid w:val="00F50E31"/>
    <w:rsid w:val="00F511AC"/>
    <w:rsid w:val="00F5142D"/>
    <w:rsid w:val="00F515CC"/>
    <w:rsid w:val="00F524C4"/>
    <w:rsid w:val="00F52CF8"/>
    <w:rsid w:val="00F534A7"/>
    <w:rsid w:val="00F535F6"/>
    <w:rsid w:val="00F53CBF"/>
    <w:rsid w:val="00F54645"/>
    <w:rsid w:val="00F5469E"/>
    <w:rsid w:val="00F54A36"/>
    <w:rsid w:val="00F54BF3"/>
    <w:rsid w:val="00F54C31"/>
    <w:rsid w:val="00F54D9B"/>
    <w:rsid w:val="00F5544B"/>
    <w:rsid w:val="00F5605C"/>
    <w:rsid w:val="00F56411"/>
    <w:rsid w:val="00F56CFC"/>
    <w:rsid w:val="00F57638"/>
    <w:rsid w:val="00F6012F"/>
    <w:rsid w:val="00F607B7"/>
    <w:rsid w:val="00F612C9"/>
    <w:rsid w:val="00F62248"/>
    <w:rsid w:val="00F64A3A"/>
    <w:rsid w:val="00F652EF"/>
    <w:rsid w:val="00F65B37"/>
    <w:rsid w:val="00F66FB4"/>
    <w:rsid w:val="00F67298"/>
    <w:rsid w:val="00F67653"/>
    <w:rsid w:val="00F67CE3"/>
    <w:rsid w:val="00F70975"/>
    <w:rsid w:val="00F71652"/>
    <w:rsid w:val="00F7270D"/>
    <w:rsid w:val="00F72FDE"/>
    <w:rsid w:val="00F73300"/>
    <w:rsid w:val="00F73EBF"/>
    <w:rsid w:val="00F740A6"/>
    <w:rsid w:val="00F7465A"/>
    <w:rsid w:val="00F75B5F"/>
    <w:rsid w:val="00F75C5F"/>
    <w:rsid w:val="00F75CEE"/>
    <w:rsid w:val="00F762BF"/>
    <w:rsid w:val="00F76AB7"/>
    <w:rsid w:val="00F76CB1"/>
    <w:rsid w:val="00F76CD7"/>
    <w:rsid w:val="00F77177"/>
    <w:rsid w:val="00F77C04"/>
    <w:rsid w:val="00F77CC2"/>
    <w:rsid w:val="00F80A2A"/>
    <w:rsid w:val="00F8218B"/>
    <w:rsid w:val="00F82670"/>
    <w:rsid w:val="00F851E2"/>
    <w:rsid w:val="00F8541B"/>
    <w:rsid w:val="00F859D4"/>
    <w:rsid w:val="00F85C91"/>
    <w:rsid w:val="00F86306"/>
    <w:rsid w:val="00F86814"/>
    <w:rsid w:val="00F86DD6"/>
    <w:rsid w:val="00F8726E"/>
    <w:rsid w:val="00F90018"/>
    <w:rsid w:val="00F9096D"/>
    <w:rsid w:val="00F90AF9"/>
    <w:rsid w:val="00F91CF7"/>
    <w:rsid w:val="00F92365"/>
    <w:rsid w:val="00F9371E"/>
    <w:rsid w:val="00F93846"/>
    <w:rsid w:val="00F95893"/>
    <w:rsid w:val="00F960DD"/>
    <w:rsid w:val="00F9610C"/>
    <w:rsid w:val="00F96346"/>
    <w:rsid w:val="00F9676B"/>
    <w:rsid w:val="00F973A2"/>
    <w:rsid w:val="00F97672"/>
    <w:rsid w:val="00F978F6"/>
    <w:rsid w:val="00FA0FDE"/>
    <w:rsid w:val="00FA127D"/>
    <w:rsid w:val="00FA1BE8"/>
    <w:rsid w:val="00FA1F79"/>
    <w:rsid w:val="00FA313E"/>
    <w:rsid w:val="00FA3914"/>
    <w:rsid w:val="00FA3DAC"/>
    <w:rsid w:val="00FA4424"/>
    <w:rsid w:val="00FA485A"/>
    <w:rsid w:val="00FA4866"/>
    <w:rsid w:val="00FA54DB"/>
    <w:rsid w:val="00FA6868"/>
    <w:rsid w:val="00FA7460"/>
    <w:rsid w:val="00FA7C6C"/>
    <w:rsid w:val="00FA7FEC"/>
    <w:rsid w:val="00FB0517"/>
    <w:rsid w:val="00FB06A0"/>
    <w:rsid w:val="00FB0F49"/>
    <w:rsid w:val="00FB3B6A"/>
    <w:rsid w:val="00FB3C58"/>
    <w:rsid w:val="00FB411D"/>
    <w:rsid w:val="00FB4E1F"/>
    <w:rsid w:val="00FB5770"/>
    <w:rsid w:val="00FB6007"/>
    <w:rsid w:val="00FB6BFA"/>
    <w:rsid w:val="00FB7089"/>
    <w:rsid w:val="00FB7683"/>
    <w:rsid w:val="00FC0114"/>
    <w:rsid w:val="00FC15C4"/>
    <w:rsid w:val="00FC1999"/>
    <w:rsid w:val="00FC19AA"/>
    <w:rsid w:val="00FC1E2F"/>
    <w:rsid w:val="00FC2210"/>
    <w:rsid w:val="00FC24CD"/>
    <w:rsid w:val="00FC2D30"/>
    <w:rsid w:val="00FC2D71"/>
    <w:rsid w:val="00FC36C9"/>
    <w:rsid w:val="00FC36E1"/>
    <w:rsid w:val="00FC4879"/>
    <w:rsid w:val="00FC4CD9"/>
    <w:rsid w:val="00FC5976"/>
    <w:rsid w:val="00FC6F87"/>
    <w:rsid w:val="00FD0300"/>
    <w:rsid w:val="00FD0C10"/>
    <w:rsid w:val="00FD0C4D"/>
    <w:rsid w:val="00FD0DDE"/>
    <w:rsid w:val="00FD15F4"/>
    <w:rsid w:val="00FD17F5"/>
    <w:rsid w:val="00FD2490"/>
    <w:rsid w:val="00FD2514"/>
    <w:rsid w:val="00FD2B13"/>
    <w:rsid w:val="00FD3A6E"/>
    <w:rsid w:val="00FD464E"/>
    <w:rsid w:val="00FD4C13"/>
    <w:rsid w:val="00FD5BCB"/>
    <w:rsid w:val="00FD6A2C"/>
    <w:rsid w:val="00FD76A9"/>
    <w:rsid w:val="00FD7726"/>
    <w:rsid w:val="00FE05B7"/>
    <w:rsid w:val="00FE0B26"/>
    <w:rsid w:val="00FE0BDC"/>
    <w:rsid w:val="00FE146B"/>
    <w:rsid w:val="00FE17F1"/>
    <w:rsid w:val="00FE1EF8"/>
    <w:rsid w:val="00FE2D76"/>
    <w:rsid w:val="00FE2EAA"/>
    <w:rsid w:val="00FE325A"/>
    <w:rsid w:val="00FE4358"/>
    <w:rsid w:val="00FE488D"/>
    <w:rsid w:val="00FE49FA"/>
    <w:rsid w:val="00FE52F3"/>
    <w:rsid w:val="00FE5833"/>
    <w:rsid w:val="00FE5B33"/>
    <w:rsid w:val="00FE5EF3"/>
    <w:rsid w:val="00FE6FC2"/>
    <w:rsid w:val="00FE7076"/>
    <w:rsid w:val="00FF01AE"/>
    <w:rsid w:val="00FF13E6"/>
    <w:rsid w:val="00FF16BA"/>
    <w:rsid w:val="00FF1F1F"/>
    <w:rsid w:val="00FF3069"/>
    <w:rsid w:val="00FF3CE8"/>
    <w:rsid w:val="00FF513A"/>
    <w:rsid w:val="00FF524D"/>
    <w:rsid w:val="00FF5834"/>
    <w:rsid w:val="00FF6D12"/>
    <w:rsid w:val="00FF75C1"/>
    <w:rsid w:val="43FBE26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aeaea"/>
    </o:shapedefaults>
    <o:shapelayout v:ext="edit">
      <o:idmap v:ext="edit" data="2"/>
    </o:shapelayout>
  </w:shapeDefaults>
  <w:decimalSymbol w:val="."/>
  <w:listSeparator w:val=","/>
  <w14:docId w14:val="215F0365"/>
  <w15:docId w15:val="{40155763-170D-4124-80E2-A32541E92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97C"/>
    <w:pPr>
      <w:widowControl w:val="0"/>
      <w:spacing w:before="60"/>
      <w:contextualSpacing/>
    </w:pPr>
    <w:rPr>
      <w:rFonts w:asciiTheme="minorHAnsi" w:hAnsiTheme="minorHAnsi"/>
      <w:sz w:val="22"/>
      <w:szCs w:val="22"/>
    </w:rPr>
  </w:style>
  <w:style w:type="paragraph" w:styleId="Heading1">
    <w:name w:val="heading 1"/>
    <w:basedOn w:val="Normal"/>
    <w:next w:val="Normal"/>
    <w:qFormat/>
    <w:rsid w:val="008131AA"/>
    <w:pPr>
      <w:keepNext/>
      <w:numPr>
        <w:numId w:val="4"/>
      </w:numPr>
      <w:spacing w:before="240"/>
      <w:outlineLvl w:val="0"/>
    </w:pPr>
    <w:rPr>
      <w:b/>
      <w:caps/>
      <w:color w:val="244061" w:themeColor="accent1" w:themeShade="80"/>
      <w:sz w:val="24"/>
      <w:szCs w:val="28"/>
      <w:lang w:val="fr-BE"/>
    </w:rPr>
  </w:style>
  <w:style w:type="paragraph" w:styleId="Heading2">
    <w:name w:val="heading 2"/>
    <w:next w:val="Normal"/>
    <w:link w:val="Heading2Char"/>
    <w:qFormat/>
    <w:rsid w:val="00E33E36"/>
    <w:pPr>
      <w:numPr>
        <w:ilvl w:val="1"/>
        <w:numId w:val="2"/>
      </w:numPr>
      <w:spacing w:before="240"/>
      <w:contextualSpacing/>
      <w:outlineLvl w:val="1"/>
    </w:pPr>
    <w:rPr>
      <w:rFonts w:ascii="Calibri" w:hAnsi="Calibri"/>
      <w:b/>
      <w:i/>
      <w:color w:val="365F91" w:themeColor="accent1" w:themeShade="BF"/>
      <w:sz w:val="24"/>
      <w:szCs w:val="28"/>
    </w:rPr>
  </w:style>
  <w:style w:type="paragraph" w:styleId="Heading3">
    <w:name w:val="heading 3"/>
    <w:basedOn w:val="Heading2"/>
    <w:next w:val="Normal"/>
    <w:link w:val="Heading3Char"/>
    <w:qFormat/>
    <w:rsid w:val="00A97D15"/>
    <w:pPr>
      <w:numPr>
        <w:ilvl w:val="2"/>
        <w:numId w:val="7"/>
      </w:numPr>
      <w:outlineLvl w:val="2"/>
    </w:pPr>
    <w:rPr>
      <w:b w:val="0"/>
      <w:bCs/>
    </w:rPr>
  </w:style>
  <w:style w:type="paragraph" w:styleId="Heading4">
    <w:name w:val="heading 4"/>
    <w:basedOn w:val="Heading3"/>
    <w:next w:val="Normal"/>
    <w:qFormat/>
    <w:rsid w:val="00FC0114"/>
    <w:pPr>
      <w:numPr>
        <w:ilvl w:val="3"/>
      </w:numPr>
      <w:outlineLvl w:val="3"/>
    </w:pPr>
  </w:style>
  <w:style w:type="paragraph" w:styleId="Heading5">
    <w:name w:val="heading 5"/>
    <w:basedOn w:val="Heading4"/>
    <w:next w:val="Normal"/>
    <w:qFormat/>
    <w:rsid w:val="00620A17"/>
    <w:pPr>
      <w:numPr>
        <w:ilvl w:val="4"/>
        <w:numId w:val="5"/>
      </w:numPr>
      <w:tabs>
        <w:tab w:val="num" w:pos="1080"/>
      </w:tabs>
      <w:outlineLvl w:val="4"/>
    </w:pPr>
  </w:style>
  <w:style w:type="paragraph" w:styleId="Heading6">
    <w:name w:val="heading 6"/>
    <w:basedOn w:val="Normal"/>
    <w:next w:val="Normal"/>
    <w:qFormat/>
    <w:rsid w:val="005D317C"/>
    <w:pPr>
      <w:spacing w:before="240"/>
      <w:outlineLvl w:val="5"/>
    </w:pPr>
    <w:rPr>
      <w:i/>
    </w:rPr>
  </w:style>
  <w:style w:type="paragraph" w:styleId="Heading7">
    <w:name w:val="heading 7"/>
    <w:basedOn w:val="Normal"/>
    <w:next w:val="Normal"/>
    <w:qFormat/>
    <w:rsid w:val="005D317C"/>
    <w:pPr>
      <w:spacing w:before="240"/>
      <w:outlineLvl w:val="6"/>
    </w:pPr>
  </w:style>
  <w:style w:type="paragraph" w:styleId="Heading8">
    <w:name w:val="heading 8"/>
    <w:basedOn w:val="Normal"/>
    <w:next w:val="Normal"/>
    <w:qFormat/>
    <w:rsid w:val="005D317C"/>
    <w:pPr>
      <w:spacing w:before="240"/>
      <w:outlineLvl w:val="7"/>
    </w:pPr>
    <w:rPr>
      <w:i/>
    </w:rPr>
  </w:style>
  <w:style w:type="paragraph" w:styleId="Heading9">
    <w:name w:val="heading 9"/>
    <w:basedOn w:val="Normal"/>
    <w:next w:val="Normal"/>
    <w:qFormat/>
    <w:rsid w:val="005D317C"/>
    <w:pPr>
      <w:spacing w:before="24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5D317C"/>
    <w:pPr>
      <w:spacing w:before="80"/>
      <w:ind w:left="720"/>
      <w:jc w:val="both"/>
    </w:pPr>
    <w:rPr>
      <w:color w:val="000000"/>
      <w:lang w:val="en-AU"/>
    </w:rPr>
  </w:style>
  <w:style w:type="paragraph" w:styleId="Title">
    <w:name w:val="Title"/>
    <w:basedOn w:val="Normal"/>
    <w:next w:val="Normal"/>
    <w:link w:val="TitleChar"/>
    <w:uiPriority w:val="10"/>
    <w:qFormat/>
    <w:rsid w:val="0012190F"/>
    <w:pPr>
      <w:jc w:val="center"/>
    </w:pPr>
    <w:rPr>
      <w:b/>
      <w:color w:val="0070C0"/>
      <w:sz w:val="36"/>
    </w:rPr>
  </w:style>
  <w:style w:type="paragraph" w:styleId="Subtitle">
    <w:name w:val="Subtitle"/>
    <w:basedOn w:val="Normal"/>
    <w:qFormat/>
    <w:rsid w:val="005D317C"/>
    <w:pPr>
      <w:jc w:val="center"/>
    </w:pPr>
    <w:rPr>
      <w:rFonts w:ascii="Arial" w:hAnsi="Arial"/>
      <w:i/>
      <w:sz w:val="36"/>
      <w:lang w:val="en-AU"/>
    </w:rPr>
  </w:style>
  <w:style w:type="paragraph" w:styleId="NormalIndent">
    <w:name w:val="Normal Indent"/>
    <w:basedOn w:val="Normal"/>
    <w:rsid w:val="005D317C"/>
    <w:pPr>
      <w:ind w:left="900" w:hanging="900"/>
    </w:pPr>
  </w:style>
  <w:style w:type="paragraph" w:styleId="TOC1">
    <w:name w:val="toc 1"/>
    <w:basedOn w:val="Normal"/>
    <w:next w:val="Normal"/>
    <w:uiPriority w:val="39"/>
    <w:rsid w:val="00785CBF"/>
    <w:pPr>
      <w:spacing w:before="0" w:after="60"/>
    </w:pPr>
    <w:rPr>
      <w:b/>
      <w:bCs/>
      <w:caps/>
      <w:szCs w:val="24"/>
    </w:rPr>
  </w:style>
  <w:style w:type="paragraph" w:styleId="TOC2">
    <w:name w:val="toc 2"/>
    <w:basedOn w:val="Normal"/>
    <w:next w:val="Normal"/>
    <w:uiPriority w:val="39"/>
    <w:rsid w:val="00785CBF"/>
    <w:pPr>
      <w:spacing w:before="0" w:after="60"/>
      <w:ind w:left="202"/>
    </w:pPr>
    <w:rPr>
      <w:smallCaps/>
      <w:szCs w:val="24"/>
    </w:rPr>
  </w:style>
  <w:style w:type="paragraph" w:styleId="TOC3">
    <w:name w:val="toc 3"/>
    <w:basedOn w:val="Normal"/>
    <w:next w:val="Normal"/>
    <w:uiPriority w:val="39"/>
    <w:rsid w:val="00785CBF"/>
    <w:pPr>
      <w:spacing w:before="0" w:after="60"/>
      <w:ind w:left="403"/>
    </w:pPr>
    <w:rPr>
      <w:i/>
      <w:iCs/>
      <w:szCs w:val="24"/>
    </w:rPr>
  </w:style>
  <w:style w:type="paragraph" w:styleId="Header">
    <w:name w:val="header"/>
    <w:basedOn w:val="Normal"/>
    <w:rsid w:val="005D317C"/>
    <w:pPr>
      <w:tabs>
        <w:tab w:val="center" w:pos="4320"/>
        <w:tab w:val="right" w:pos="8640"/>
      </w:tabs>
    </w:pPr>
  </w:style>
  <w:style w:type="paragraph" w:styleId="Footer">
    <w:name w:val="footer"/>
    <w:basedOn w:val="Normal"/>
    <w:rsid w:val="005D317C"/>
    <w:pPr>
      <w:tabs>
        <w:tab w:val="center" w:pos="4320"/>
        <w:tab w:val="right" w:pos="8640"/>
      </w:tabs>
    </w:pPr>
  </w:style>
  <w:style w:type="character" w:styleId="PageNumber">
    <w:name w:val="page number"/>
    <w:basedOn w:val="DefaultParagraphFont"/>
    <w:rsid w:val="005D317C"/>
  </w:style>
  <w:style w:type="paragraph" w:customStyle="1" w:styleId="Bullet1">
    <w:name w:val="Bullet1"/>
    <w:basedOn w:val="Normal"/>
    <w:rsid w:val="005D317C"/>
    <w:pPr>
      <w:ind w:left="720" w:hanging="432"/>
    </w:pPr>
  </w:style>
  <w:style w:type="paragraph" w:customStyle="1" w:styleId="Bullet2">
    <w:name w:val="Bullet2"/>
    <w:basedOn w:val="Normal"/>
    <w:rsid w:val="005D317C"/>
    <w:pPr>
      <w:ind w:left="1440" w:hanging="360"/>
    </w:pPr>
    <w:rPr>
      <w:color w:val="000080"/>
    </w:rPr>
  </w:style>
  <w:style w:type="paragraph" w:customStyle="1" w:styleId="Tabletext">
    <w:name w:val="Tabletext"/>
    <w:basedOn w:val="Normal"/>
    <w:rsid w:val="005D317C"/>
    <w:pPr>
      <w:keepLines/>
      <w:spacing w:after="120"/>
    </w:pPr>
  </w:style>
  <w:style w:type="paragraph" w:styleId="BodyText">
    <w:name w:val="Body Text"/>
    <w:basedOn w:val="Normal"/>
    <w:link w:val="BodyTextChar"/>
    <w:rsid w:val="005D317C"/>
    <w:pPr>
      <w:keepLines/>
      <w:spacing w:after="120"/>
      <w:ind w:left="720"/>
    </w:pPr>
  </w:style>
  <w:style w:type="paragraph" w:styleId="DocumentMap">
    <w:name w:val="Document Map"/>
    <w:basedOn w:val="Normal"/>
    <w:semiHidden/>
    <w:rsid w:val="005D317C"/>
    <w:pPr>
      <w:shd w:val="clear" w:color="auto" w:fill="000080"/>
    </w:pPr>
    <w:rPr>
      <w:rFonts w:ascii="Tahoma" w:hAnsi="Tahoma"/>
    </w:rPr>
  </w:style>
  <w:style w:type="character" w:styleId="FootnoteReference">
    <w:name w:val="footnote reference"/>
    <w:basedOn w:val="DefaultParagraphFont"/>
    <w:semiHidden/>
    <w:rsid w:val="005D317C"/>
    <w:rPr>
      <w:sz w:val="20"/>
      <w:vertAlign w:val="superscript"/>
    </w:rPr>
  </w:style>
  <w:style w:type="paragraph" w:styleId="FootnoteText">
    <w:name w:val="footnote text"/>
    <w:basedOn w:val="Normal"/>
    <w:semiHidden/>
    <w:rsid w:val="005D317C"/>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5D317C"/>
    <w:pPr>
      <w:spacing w:before="480"/>
      <w:jc w:val="center"/>
    </w:pPr>
    <w:rPr>
      <w:rFonts w:ascii="Arial" w:hAnsi="Arial"/>
      <w:b/>
      <w:kern w:val="28"/>
      <w:sz w:val="32"/>
    </w:rPr>
  </w:style>
  <w:style w:type="paragraph" w:customStyle="1" w:styleId="Paragraph1">
    <w:name w:val="Paragraph1"/>
    <w:basedOn w:val="Normal"/>
    <w:rsid w:val="005D317C"/>
    <w:pPr>
      <w:spacing w:before="80"/>
      <w:jc w:val="both"/>
    </w:pPr>
  </w:style>
  <w:style w:type="paragraph" w:customStyle="1" w:styleId="Paragraph3">
    <w:name w:val="Paragraph3"/>
    <w:basedOn w:val="Normal"/>
    <w:rsid w:val="005D317C"/>
    <w:pPr>
      <w:spacing w:before="80"/>
      <w:ind w:left="1530"/>
      <w:jc w:val="both"/>
    </w:pPr>
  </w:style>
  <w:style w:type="paragraph" w:customStyle="1" w:styleId="Paragraph4">
    <w:name w:val="Paragraph4"/>
    <w:basedOn w:val="Normal"/>
    <w:rsid w:val="005D317C"/>
    <w:pPr>
      <w:spacing w:before="80"/>
      <w:ind w:left="2250"/>
      <w:jc w:val="both"/>
    </w:pPr>
  </w:style>
  <w:style w:type="paragraph" w:styleId="TOC4">
    <w:name w:val="toc 4"/>
    <w:basedOn w:val="Normal"/>
    <w:next w:val="Normal"/>
    <w:uiPriority w:val="39"/>
    <w:rsid w:val="00785CBF"/>
    <w:pPr>
      <w:spacing w:before="0" w:after="60"/>
      <w:ind w:left="605"/>
    </w:pPr>
    <w:rPr>
      <w:sz w:val="18"/>
      <w:szCs w:val="21"/>
    </w:rPr>
  </w:style>
  <w:style w:type="paragraph" w:styleId="TOC5">
    <w:name w:val="toc 5"/>
    <w:basedOn w:val="Normal"/>
    <w:next w:val="Normal"/>
    <w:uiPriority w:val="39"/>
    <w:rsid w:val="005D317C"/>
    <w:pPr>
      <w:ind w:left="800"/>
    </w:pPr>
    <w:rPr>
      <w:sz w:val="18"/>
      <w:szCs w:val="21"/>
    </w:rPr>
  </w:style>
  <w:style w:type="paragraph" w:styleId="TOC6">
    <w:name w:val="toc 6"/>
    <w:basedOn w:val="Normal"/>
    <w:next w:val="Normal"/>
    <w:uiPriority w:val="39"/>
    <w:rsid w:val="005D317C"/>
    <w:pPr>
      <w:ind w:left="1000"/>
    </w:pPr>
    <w:rPr>
      <w:sz w:val="18"/>
      <w:szCs w:val="21"/>
    </w:rPr>
  </w:style>
  <w:style w:type="paragraph" w:styleId="TOC7">
    <w:name w:val="toc 7"/>
    <w:basedOn w:val="Normal"/>
    <w:next w:val="Normal"/>
    <w:uiPriority w:val="39"/>
    <w:rsid w:val="005D317C"/>
    <w:pPr>
      <w:ind w:left="1200"/>
    </w:pPr>
    <w:rPr>
      <w:sz w:val="18"/>
      <w:szCs w:val="21"/>
    </w:rPr>
  </w:style>
  <w:style w:type="paragraph" w:styleId="TOC8">
    <w:name w:val="toc 8"/>
    <w:basedOn w:val="Normal"/>
    <w:next w:val="Normal"/>
    <w:uiPriority w:val="39"/>
    <w:rsid w:val="005D317C"/>
    <w:pPr>
      <w:ind w:left="1400"/>
    </w:pPr>
    <w:rPr>
      <w:sz w:val="18"/>
      <w:szCs w:val="21"/>
    </w:rPr>
  </w:style>
  <w:style w:type="paragraph" w:styleId="TOC9">
    <w:name w:val="toc 9"/>
    <w:basedOn w:val="Normal"/>
    <w:next w:val="Normal"/>
    <w:uiPriority w:val="39"/>
    <w:rsid w:val="005D317C"/>
    <w:pPr>
      <w:ind w:left="1600"/>
    </w:pPr>
    <w:rPr>
      <w:sz w:val="18"/>
      <w:szCs w:val="21"/>
    </w:rPr>
  </w:style>
  <w:style w:type="paragraph" w:styleId="BodyText2">
    <w:name w:val="Body Text 2"/>
    <w:basedOn w:val="Normal"/>
    <w:rsid w:val="005D317C"/>
    <w:rPr>
      <w:i/>
      <w:color w:val="0000FF"/>
    </w:rPr>
  </w:style>
  <w:style w:type="paragraph" w:styleId="BodyTextIndent">
    <w:name w:val="Body Text Indent"/>
    <w:basedOn w:val="Normal"/>
    <w:link w:val="BodyTextIndentChar"/>
    <w:rsid w:val="005D317C"/>
    <w:pPr>
      <w:ind w:left="720"/>
    </w:pPr>
    <w:rPr>
      <w:i/>
      <w:color w:val="0000FF"/>
      <w:u w:val="single"/>
    </w:rPr>
  </w:style>
  <w:style w:type="paragraph" w:customStyle="1" w:styleId="Body">
    <w:name w:val="Body"/>
    <w:basedOn w:val="Normal"/>
    <w:rsid w:val="005D317C"/>
    <w:pPr>
      <w:widowControl/>
      <w:spacing w:before="120"/>
      <w:jc w:val="both"/>
    </w:pPr>
    <w:rPr>
      <w:rFonts w:ascii="Book Antiqua" w:hAnsi="Book Antiqua"/>
    </w:rPr>
  </w:style>
  <w:style w:type="paragraph" w:customStyle="1" w:styleId="Bullet">
    <w:name w:val="Bullet"/>
    <w:basedOn w:val="Normal"/>
    <w:rsid w:val="005D317C"/>
    <w:pPr>
      <w:widowControl/>
      <w:tabs>
        <w:tab w:val="num" w:pos="432"/>
        <w:tab w:val="left" w:pos="720"/>
      </w:tabs>
      <w:spacing w:before="120"/>
      <w:ind w:left="720" w:right="360" w:hanging="432"/>
      <w:jc w:val="both"/>
    </w:pPr>
    <w:rPr>
      <w:rFonts w:ascii="Book Antiqua" w:hAnsi="Book Antiqua"/>
    </w:rPr>
  </w:style>
  <w:style w:type="paragraph" w:customStyle="1" w:styleId="InfoBlue">
    <w:name w:val="InfoBlue"/>
    <w:basedOn w:val="Normal"/>
    <w:next w:val="BodyText"/>
    <w:autoRedefine/>
    <w:rsid w:val="005D317C"/>
    <w:pPr>
      <w:spacing w:before="240" w:after="120"/>
      <w:ind w:left="765"/>
    </w:pPr>
    <w:rPr>
      <w:i/>
      <w:color w:val="0000FF"/>
    </w:rPr>
  </w:style>
  <w:style w:type="character" w:styleId="Hyperlink">
    <w:name w:val="Hyperlink"/>
    <w:basedOn w:val="DefaultParagraphFont"/>
    <w:uiPriority w:val="99"/>
    <w:rsid w:val="005D317C"/>
    <w:rPr>
      <w:color w:val="0000FF"/>
      <w:u w:val="single"/>
    </w:rPr>
  </w:style>
  <w:style w:type="character" w:styleId="FollowedHyperlink">
    <w:name w:val="FollowedHyperlink"/>
    <w:basedOn w:val="DefaultParagraphFont"/>
    <w:uiPriority w:val="99"/>
    <w:rsid w:val="005D317C"/>
    <w:rPr>
      <w:color w:val="800080"/>
      <w:u w:val="single"/>
    </w:rPr>
  </w:style>
  <w:style w:type="character" w:styleId="Strong">
    <w:name w:val="Strong"/>
    <w:basedOn w:val="DefaultParagraphFont"/>
    <w:qFormat/>
    <w:rsid w:val="005D317C"/>
    <w:rPr>
      <w:b/>
      <w:bCs/>
    </w:rPr>
  </w:style>
  <w:style w:type="character" w:styleId="CommentReference">
    <w:name w:val="annotation reference"/>
    <w:basedOn w:val="DefaultParagraphFont"/>
    <w:uiPriority w:val="99"/>
    <w:semiHidden/>
    <w:rsid w:val="005D317C"/>
    <w:rPr>
      <w:sz w:val="16"/>
      <w:szCs w:val="16"/>
    </w:rPr>
  </w:style>
  <w:style w:type="paragraph" w:styleId="CommentText">
    <w:name w:val="annotation text"/>
    <w:basedOn w:val="Normal"/>
    <w:link w:val="CommentTextChar"/>
    <w:uiPriority w:val="99"/>
    <w:semiHidden/>
    <w:rsid w:val="005D317C"/>
  </w:style>
  <w:style w:type="paragraph" w:styleId="BalloonText">
    <w:name w:val="Balloon Text"/>
    <w:basedOn w:val="Normal"/>
    <w:semiHidden/>
    <w:rsid w:val="00D743EF"/>
    <w:rPr>
      <w:rFonts w:ascii="Tahoma" w:hAnsi="Tahoma"/>
      <w:sz w:val="16"/>
      <w:szCs w:val="16"/>
    </w:rPr>
  </w:style>
  <w:style w:type="paragraph" w:customStyle="1" w:styleId="heading">
    <w:name w:val="heading"/>
    <w:basedOn w:val="Normal"/>
    <w:rsid w:val="008C79F9"/>
    <w:pPr>
      <w:widowControl/>
      <w:spacing w:after="440"/>
    </w:pPr>
    <w:rPr>
      <w:rFonts w:ascii="Palatino" w:hAnsi="Palatino"/>
      <w:b/>
      <w:sz w:val="28"/>
    </w:rPr>
  </w:style>
  <w:style w:type="paragraph" w:customStyle="1" w:styleId="style1">
    <w:name w:val="style1"/>
    <w:basedOn w:val="Normal"/>
    <w:rsid w:val="008C79F9"/>
    <w:pPr>
      <w:widowControl/>
    </w:pPr>
    <w:rPr>
      <w:rFonts w:ascii="Palatino" w:hAnsi="Palatino"/>
    </w:rPr>
  </w:style>
  <w:style w:type="paragraph" w:customStyle="1" w:styleId="TESTTITLE">
    <w:name w:val="TEST TITLE"/>
    <w:basedOn w:val="Normal"/>
    <w:rsid w:val="008C79F9"/>
    <w:pPr>
      <w:widowControl/>
      <w:jc w:val="center"/>
    </w:pPr>
    <w:rPr>
      <w:rFonts w:ascii="Palatino" w:hAnsi="Palatino"/>
      <w:b/>
      <w:sz w:val="28"/>
    </w:rPr>
  </w:style>
  <w:style w:type="paragraph" w:customStyle="1" w:styleId="Ansreq">
    <w:name w:val="Ansreq"/>
    <w:basedOn w:val="Normal"/>
    <w:rsid w:val="008C79F9"/>
    <w:pPr>
      <w:widowControl/>
      <w:spacing w:before="120" w:after="120"/>
      <w:ind w:left="634" w:right="360"/>
    </w:pPr>
    <w:rPr>
      <w:rFonts w:ascii="Palatino" w:hAnsi="Palatino"/>
    </w:rPr>
  </w:style>
  <w:style w:type="paragraph" w:styleId="Caption">
    <w:name w:val="caption"/>
    <w:basedOn w:val="Normal"/>
    <w:next w:val="Normal"/>
    <w:rsid w:val="008C79F9"/>
    <w:pPr>
      <w:widowControl/>
      <w:spacing w:before="120" w:after="120"/>
    </w:pPr>
    <w:rPr>
      <w:rFonts w:ascii="Palatino" w:hAnsi="Palatino"/>
      <w:b/>
    </w:rPr>
  </w:style>
  <w:style w:type="paragraph" w:styleId="List">
    <w:name w:val="List"/>
    <w:basedOn w:val="Normal"/>
    <w:rsid w:val="008C79F9"/>
    <w:pPr>
      <w:widowControl/>
      <w:ind w:left="360" w:hanging="360"/>
    </w:pPr>
    <w:rPr>
      <w:rFonts w:ascii="Palatino" w:hAnsi="Palatino"/>
    </w:rPr>
  </w:style>
  <w:style w:type="paragraph" w:customStyle="1" w:styleId="RefList">
    <w:name w:val="RefList"/>
    <w:basedOn w:val="Ansreq"/>
    <w:rsid w:val="008C79F9"/>
    <w:pPr>
      <w:ind w:left="1170" w:hanging="432"/>
    </w:pPr>
  </w:style>
  <w:style w:type="paragraph" w:customStyle="1" w:styleId="4">
    <w:name w:val="4"/>
    <w:basedOn w:val="TOC3"/>
    <w:rsid w:val="008C79F9"/>
    <w:pPr>
      <w:widowControl/>
      <w:tabs>
        <w:tab w:val="left" w:leader="dot" w:pos="8280"/>
        <w:tab w:val="right" w:pos="8640"/>
      </w:tabs>
      <w:ind w:left="1008" w:right="720"/>
    </w:pPr>
    <w:rPr>
      <w:sz w:val="24"/>
    </w:rPr>
  </w:style>
  <w:style w:type="paragraph" w:customStyle="1" w:styleId="abullet">
    <w:name w:val="a.bullet"/>
    <w:basedOn w:val="NormalIndent"/>
    <w:rsid w:val="008C79F9"/>
    <w:pPr>
      <w:widowControl/>
      <w:tabs>
        <w:tab w:val="left" w:pos="0"/>
      </w:tabs>
      <w:spacing w:after="120"/>
      <w:ind w:left="1080" w:hanging="360"/>
    </w:pPr>
    <w:rPr>
      <w:rFonts w:ascii="Palatino" w:hAnsi="Palatino"/>
    </w:rPr>
  </w:style>
  <w:style w:type="paragraph" w:customStyle="1" w:styleId="a1bullet">
    <w:name w:val="a1)bullet"/>
    <w:basedOn w:val="NormalIndent"/>
    <w:rsid w:val="008C79F9"/>
    <w:pPr>
      <w:widowControl/>
      <w:tabs>
        <w:tab w:val="left" w:pos="0"/>
      </w:tabs>
      <w:ind w:left="1800" w:hanging="360"/>
    </w:pPr>
    <w:rPr>
      <w:rFonts w:ascii="Palatino" w:hAnsi="Palatino"/>
    </w:rPr>
  </w:style>
  <w:style w:type="paragraph" w:customStyle="1" w:styleId="ansbullet">
    <w:name w:val="ansbullet"/>
    <w:basedOn w:val="Ansreq"/>
    <w:rsid w:val="008C79F9"/>
    <w:pPr>
      <w:spacing w:before="20" w:after="100" w:line="290" w:lineRule="atLeast"/>
      <w:ind w:left="1440" w:right="58"/>
    </w:pPr>
    <w:rPr>
      <w:rFonts w:ascii="Stone Serif" w:hAnsi="Stone Serif"/>
      <w:sz w:val="21"/>
    </w:rPr>
  </w:style>
  <w:style w:type="paragraph" w:customStyle="1" w:styleId="ansbullet0">
    <w:name w:val="ansbullet#"/>
    <w:basedOn w:val="ansbullet"/>
    <w:rsid w:val="008C79F9"/>
    <w:pPr>
      <w:spacing w:line="260" w:lineRule="atLeast"/>
      <w:ind w:left="720" w:hanging="360"/>
    </w:pPr>
  </w:style>
  <w:style w:type="paragraph" w:customStyle="1" w:styleId="ansbulletind">
    <w:name w:val="ansbullet#ind"/>
    <w:basedOn w:val="ansbullet0"/>
    <w:rsid w:val="008C79F9"/>
    <w:pPr>
      <w:spacing w:before="60" w:after="60"/>
      <w:ind w:left="1440"/>
    </w:pPr>
  </w:style>
  <w:style w:type="paragraph" w:customStyle="1" w:styleId="ansbullet2">
    <w:name w:val="ansbullet2"/>
    <w:basedOn w:val="ansbullet"/>
    <w:rsid w:val="008C79F9"/>
    <w:pPr>
      <w:ind w:left="1800"/>
    </w:pPr>
  </w:style>
  <w:style w:type="paragraph" w:customStyle="1" w:styleId="Answer">
    <w:name w:val="Answer"/>
    <w:basedOn w:val="Normal"/>
    <w:next w:val="Ansreq"/>
    <w:rsid w:val="008C79F9"/>
    <w:pPr>
      <w:widowControl/>
      <w:spacing w:line="260" w:lineRule="auto"/>
      <w:ind w:left="1080" w:right="360"/>
    </w:pPr>
    <w:rPr>
      <w:rFonts w:ascii="Times" w:hAnsi="Times"/>
      <w:b/>
    </w:rPr>
  </w:style>
  <w:style w:type="paragraph" w:customStyle="1" w:styleId="Basic">
    <w:name w:val="Basic"/>
    <w:rsid w:val="008C79F9"/>
    <w:pPr>
      <w:tabs>
        <w:tab w:val="left" w:pos="360"/>
      </w:tabs>
      <w:spacing w:after="144"/>
    </w:pPr>
    <w:rPr>
      <w:rFonts w:ascii="Times" w:hAnsi="Times"/>
      <w:color w:val="000000"/>
      <w:sz w:val="24"/>
    </w:rPr>
  </w:style>
  <w:style w:type="paragraph" w:customStyle="1" w:styleId="Border1">
    <w:name w:val="Border 1"/>
    <w:basedOn w:val="Normal"/>
    <w:rsid w:val="008C79F9"/>
    <w:pPr>
      <w:widowControl/>
      <w:pBdr>
        <w:top w:val="single" w:sz="6" w:space="2" w:color="auto" w:shadow="1"/>
        <w:left w:val="single" w:sz="6" w:space="2" w:color="auto" w:shadow="1"/>
        <w:bottom w:val="single" w:sz="6" w:space="2" w:color="auto" w:shadow="1"/>
        <w:right w:val="single" w:sz="6" w:space="2" w:color="auto" w:shadow="1"/>
      </w:pBdr>
      <w:ind w:left="1627" w:right="5040" w:hanging="907"/>
    </w:pPr>
    <w:rPr>
      <w:rFonts w:ascii="Palatino" w:hAnsi="Palatino"/>
    </w:rPr>
  </w:style>
  <w:style w:type="paragraph" w:customStyle="1" w:styleId="Border2">
    <w:name w:val="Border 2"/>
    <w:basedOn w:val="Normal"/>
    <w:rsid w:val="008C79F9"/>
    <w:pPr>
      <w:widowControl/>
      <w:pBdr>
        <w:top w:val="single" w:sz="6" w:space="2" w:color="auto" w:shadow="1"/>
        <w:left w:val="single" w:sz="6" w:space="2" w:color="auto" w:shadow="1"/>
        <w:bottom w:val="single" w:sz="6" w:space="2" w:color="auto" w:shadow="1"/>
        <w:right w:val="single" w:sz="6" w:space="2" w:color="auto" w:shadow="1"/>
      </w:pBdr>
      <w:ind w:left="1440" w:right="3600"/>
    </w:pPr>
    <w:rPr>
      <w:rFonts w:ascii="Palatino" w:hAnsi="Palatino"/>
    </w:rPr>
  </w:style>
  <w:style w:type="paragraph" w:customStyle="1" w:styleId="Border3">
    <w:name w:val="Border 3"/>
    <w:basedOn w:val="Normal"/>
    <w:rsid w:val="008C79F9"/>
    <w:pPr>
      <w:widowControl/>
      <w:pBdr>
        <w:top w:val="single" w:sz="6" w:space="2" w:color="auto" w:shadow="1"/>
        <w:left w:val="single" w:sz="6" w:space="2" w:color="auto" w:shadow="1"/>
        <w:bottom w:val="single" w:sz="6" w:space="2" w:color="auto" w:shadow="1"/>
        <w:right w:val="single" w:sz="6" w:space="2" w:color="auto" w:shadow="1"/>
      </w:pBdr>
      <w:ind w:left="2160" w:right="2160"/>
    </w:pPr>
    <w:rPr>
      <w:rFonts w:ascii="Palatino" w:hAnsi="Palatino"/>
    </w:rPr>
  </w:style>
  <w:style w:type="paragraph" w:customStyle="1" w:styleId="Border4">
    <w:name w:val="Border 4"/>
    <w:basedOn w:val="Normal"/>
    <w:rsid w:val="008C79F9"/>
    <w:pPr>
      <w:widowControl/>
      <w:pBdr>
        <w:top w:val="single" w:sz="6" w:space="2" w:color="auto" w:shadow="1"/>
        <w:left w:val="single" w:sz="6" w:space="2" w:color="auto" w:shadow="1"/>
        <w:bottom w:val="single" w:sz="6" w:space="2" w:color="auto" w:shadow="1"/>
        <w:right w:val="single" w:sz="6" w:space="2" w:color="auto" w:shadow="1"/>
      </w:pBdr>
      <w:ind w:left="4507" w:right="2160" w:hanging="907"/>
    </w:pPr>
    <w:rPr>
      <w:rFonts w:ascii="Palatino" w:hAnsi="Palatino"/>
    </w:rPr>
  </w:style>
  <w:style w:type="paragraph" w:customStyle="1" w:styleId="Border5">
    <w:name w:val="Border 5"/>
    <w:basedOn w:val="Normal"/>
    <w:rsid w:val="008C79F9"/>
    <w:pPr>
      <w:widowControl/>
      <w:pBdr>
        <w:top w:val="single" w:sz="6" w:space="2" w:color="auto" w:shadow="1"/>
        <w:left w:val="single" w:sz="6" w:space="2" w:color="auto" w:shadow="1"/>
        <w:bottom w:val="single" w:sz="6" w:space="2" w:color="auto" w:shadow="1"/>
        <w:right w:val="single" w:sz="6" w:space="2" w:color="auto" w:shadow="1"/>
      </w:pBdr>
      <w:ind w:left="5227" w:right="1440" w:hanging="907"/>
    </w:pPr>
    <w:rPr>
      <w:rFonts w:ascii="Palatino" w:hAnsi="Palatino"/>
    </w:rPr>
  </w:style>
  <w:style w:type="paragraph" w:customStyle="1" w:styleId="Border6">
    <w:name w:val="Border 6"/>
    <w:basedOn w:val="Border5"/>
    <w:rsid w:val="008C79F9"/>
    <w:pPr>
      <w:ind w:left="5947" w:right="720"/>
    </w:pPr>
  </w:style>
  <w:style w:type="paragraph" w:customStyle="1" w:styleId="bullet0">
    <w:name w:val="bullet"/>
    <w:basedOn w:val="Body"/>
    <w:rsid w:val="008C79F9"/>
    <w:pPr>
      <w:tabs>
        <w:tab w:val="left" w:pos="720"/>
        <w:tab w:val="left" w:pos="1350"/>
      </w:tabs>
      <w:spacing w:before="0" w:after="120"/>
      <w:ind w:left="720" w:right="90" w:hanging="360"/>
      <w:jc w:val="left"/>
    </w:pPr>
    <w:rPr>
      <w:rFonts w:ascii="Times New Roman" w:hAnsi="Times New Roman"/>
      <w:sz w:val="24"/>
      <w:u w:val="single"/>
    </w:rPr>
  </w:style>
  <w:style w:type="paragraph" w:customStyle="1" w:styleId="bullet3">
    <w:name w:val="bullet#"/>
    <w:basedOn w:val="bullet0"/>
    <w:rsid w:val="008C79F9"/>
    <w:pPr>
      <w:tabs>
        <w:tab w:val="clear" w:pos="720"/>
        <w:tab w:val="clear" w:pos="1350"/>
        <w:tab w:val="left" w:pos="1080"/>
      </w:tabs>
      <w:spacing w:before="100" w:after="100" w:line="260" w:lineRule="atLeast"/>
      <w:ind w:right="58"/>
    </w:pPr>
    <w:rPr>
      <w:rFonts w:ascii="Stone Serif" w:hAnsi="Stone Serif"/>
      <w:sz w:val="21"/>
      <w:u w:val="none"/>
    </w:rPr>
  </w:style>
  <w:style w:type="paragraph" w:customStyle="1" w:styleId="bulletind">
    <w:name w:val="bulletind"/>
    <w:basedOn w:val="bullet0"/>
    <w:rsid w:val="008C79F9"/>
    <w:pPr>
      <w:keepNext/>
      <w:tabs>
        <w:tab w:val="left" w:pos="1080"/>
      </w:tabs>
      <w:spacing w:before="60" w:after="60" w:line="240" w:lineRule="atLeast"/>
      <w:ind w:left="1080" w:right="360"/>
    </w:pPr>
    <w:rPr>
      <w:rFonts w:ascii="Palatino" w:hAnsi="Palatino"/>
      <w:sz w:val="22"/>
      <w:u w:val="none"/>
    </w:rPr>
  </w:style>
  <w:style w:type="paragraph" w:customStyle="1" w:styleId="bulletind2">
    <w:name w:val="bulletind2"/>
    <w:basedOn w:val="bulletind"/>
    <w:rsid w:val="008C79F9"/>
    <w:pPr>
      <w:keepNext w:val="0"/>
      <w:tabs>
        <w:tab w:val="clear" w:pos="720"/>
        <w:tab w:val="clear" w:pos="1080"/>
        <w:tab w:val="clear" w:pos="1350"/>
      </w:tabs>
      <w:ind w:right="0"/>
    </w:pPr>
  </w:style>
  <w:style w:type="paragraph" w:customStyle="1" w:styleId="captiontext">
    <w:name w:val="captiontext"/>
    <w:basedOn w:val="Caption"/>
    <w:rsid w:val="008C79F9"/>
    <w:pPr>
      <w:spacing w:before="20" w:after="20"/>
      <w:ind w:right="144"/>
      <w:jc w:val="center"/>
    </w:pPr>
    <w:rPr>
      <w:rFonts w:ascii="Helvetica-Narrow" w:hAnsi="Helvetica-Narrow"/>
      <w:sz w:val="20"/>
    </w:rPr>
  </w:style>
  <w:style w:type="paragraph" w:customStyle="1" w:styleId="Cfg">
    <w:name w:val="Cfg"/>
    <w:basedOn w:val="Normal"/>
    <w:rsid w:val="008C79F9"/>
    <w:pPr>
      <w:widowControl/>
      <w:spacing w:before="120" w:after="120"/>
    </w:pPr>
    <w:rPr>
      <w:rFonts w:ascii="Stone Serif" w:hAnsi="Stone Serif"/>
      <w:b/>
    </w:rPr>
  </w:style>
  <w:style w:type="paragraph" w:customStyle="1" w:styleId="Copyright">
    <w:name w:val="Copyright"/>
    <w:basedOn w:val="Normal"/>
    <w:rsid w:val="008C79F9"/>
    <w:pPr>
      <w:widowControl/>
    </w:pPr>
    <w:rPr>
      <w:rFonts w:ascii="Palatino" w:hAnsi="Palatino"/>
    </w:rPr>
  </w:style>
  <w:style w:type="paragraph" w:styleId="EnvelopeAddress">
    <w:name w:val="envelope address"/>
    <w:basedOn w:val="Normal"/>
    <w:rsid w:val="008C79F9"/>
    <w:pPr>
      <w:framePr w:w="7920" w:h="1980" w:hRule="exact" w:hSpace="180" w:wrap="auto" w:hAnchor="page" w:xAlign="center" w:yAlign="bottom"/>
      <w:widowControl/>
      <w:ind w:left="2880"/>
    </w:pPr>
    <w:rPr>
      <w:rFonts w:ascii="Arial" w:hAnsi="Arial"/>
    </w:rPr>
  </w:style>
  <w:style w:type="paragraph" w:styleId="EnvelopeReturn">
    <w:name w:val="envelope return"/>
    <w:basedOn w:val="Normal"/>
    <w:rsid w:val="008C79F9"/>
    <w:pPr>
      <w:widowControl/>
    </w:pPr>
    <w:rPr>
      <w:rFonts w:ascii="Arial" w:hAnsi="Arial"/>
    </w:rPr>
  </w:style>
  <w:style w:type="paragraph" w:customStyle="1" w:styleId="Figure">
    <w:name w:val="Figure"/>
    <w:basedOn w:val="Normal"/>
    <w:rsid w:val="008C79F9"/>
    <w:pPr>
      <w:widowControl/>
      <w:spacing w:before="360" w:after="120"/>
    </w:pPr>
    <w:rPr>
      <w:rFonts w:ascii="Helvetica" w:hAnsi="Helvetica"/>
      <w:b/>
      <w:i/>
    </w:rPr>
  </w:style>
  <w:style w:type="paragraph" w:customStyle="1" w:styleId="GRAPHIC">
    <w:name w:val="GRAPHIC"/>
    <w:basedOn w:val="Normal"/>
    <w:rsid w:val="008C79F9"/>
    <w:pPr>
      <w:widowControl/>
      <w:spacing w:before="120"/>
    </w:pPr>
    <w:rPr>
      <w:rFonts w:ascii="Newfoundland" w:hAnsi="Newfoundland"/>
      <w:color w:val="FF0000"/>
    </w:rPr>
  </w:style>
  <w:style w:type="paragraph" w:customStyle="1" w:styleId="HED3">
    <w:name w:val="HED3"/>
    <w:next w:val="Basic"/>
    <w:rsid w:val="008C79F9"/>
    <w:pPr>
      <w:spacing w:line="320" w:lineRule="atLeast"/>
    </w:pPr>
    <w:rPr>
      <w:rFonts w:ascii="Helvetica-Narrow" w:hAnsi="Helvetica-Narrow"/>
      <w:b/>
      <w:sz w:val="32"/>
    </w:rPr>
  </w:style>
  <w:style w:type="character" w:styleId="LineNumber">
    <w:name w:val="line number"/>
    <w:basedOn w:val="DefaultParagraphFont"/>
    <w:rsid w:val="008C79F9"/>
  </w:style>
  <w:style w:type="paragraph" w:styleId="ListBullet">
    <w:name w:val="List Bullet"/>
    <w:basedOn w:val="Normal"/>
    <w:rsid w:val="008C79F9"/>
    <w:pPr>
      <w:widowControl/>
      <w:ind w:left="360" w:hanging="360"/>
    </w:pPr>
    <w:rPr>
      <w:rFonts w:ascii="Palatino" w:hAnsi="Palatino"/>
    </w:rPr>
  </w:style>
  <w:style w:type="paragraph" w:styleId="ListNumber5">
    <w:name w:val="List Number 5"/>
    <w:basedOn w:val="Normal"/>
    <w:rsid w:val="008C79F9"/>
    <w:pPr>
      <w:widowControl/>
      <w:ind w:left="1800" w:hanging="360"/>
    </w:pPr>
    <w:rPr>
      <w:rFonts w:ascii="Palatino" w:hAnsi="Palatino"/>
    </w:rPr>
  </w:style>
  <w:style w:type="paragraph" w:customStyle="1" w:styleId="Req">
    <w:name w:val="Req"/>
    <w:basedOn w:val="Normal"/>
    <w:rsid w:val="008C79F9"/>
    <w:pPr>
      <w:widowControl/>
    </w:pPr>
    <w:rPr>
      <w:sz w:val="24"/>
    </w:rPr>
  </w:style>
  <w:style w:type="paragraph" w:customStyle="1" w:styleId="Reqbullet">
    <w:name w:val="Reqbullet"/>
    <w:basedOn w:val="Req"/>
    <w:rsid w:val="008C79F9"/>
    <w:pPr>
      <w:spacing w:after="120"/>
      <w:ind w:left="900" w:right="58" w:hanging="360"/>
    </w:pPr>
    <w:rPr>
      <w:rFonts w:ascii="Times" w:hAnsi="Times"/>
      <w:i/>
      <w:sz w:val="21"/>
    </w:rPr>
  </w:style>
  <w:style w:type="paragraph" w:customStyle="1" w:styleId="Reqbulletlist">
    <w:name w:val="Reqbulletlist"/>
    <w:basedOn w:val="Reqbullet"/>
    <w:rsid w:val="008C79F9"/>
    <w:pPr>
      <w:spacing w:before="80" w:after="80"/>
    </w:pPr>
  </w:style>
  <w:style w:type="paragraph" w:customStyle="1" w:styleId="table">
    <w:name w:val="table"/>
    <w:basedOn w:val="Normal"/>
    <w:rsid w:val="008C79F9"/>
    <w:pPr>
      <w:keepNext/>
      <w:keepLines/>
      <w:widowControl/>
      <w:spacing w:before="20" w:after="20"/>
      <w:ind w:right="72"/>
    </w:pPr>
    <w:rPr>
      <w:rFonts w:ascii="Palatino" w:hAnsi="Palatino"/>
    </w:rPr>
  </w:style>
  <w:style w:type="paragraph" w:customStyle="1" w:styleId="tableheading">
    <w:name w:val="tableheading"/>
    <w:basedOn w:val="Normal"/>
    <w:rsid w:val="008C79F9"/>
    <w:pPr>
      <w:keepNext/>
      <w:widowControl/>
      <w:ind w:right="1350"/>
      <w:jc w:val="center"/>
    </w:pPr>
    <w:rPr>
      <w:rFonts w:ascii="Palatino" w:hAnsi="Palatino"/>
      <w:b/>
    </w:rPr>
  </w:style>
  <w:style w:type="paragraph" w:customStyle="1" w:styleId="tablelabels">
    <w:name w:val="tablelabels"/>
    <w:basedOn w:val="table"/>
    <w:rsid w:val="008C79F9"/>
    <w:pPr>
      <w:ind w:left="173" w:right="173"/>
      <w:jc w:val="center"/>
    </w:pPr>
    <w:rPr>
      <w:b/>
      <w:i/>
    </w:rPr>
  </w:style>
  <w:style w:type="paragraph" w:customStyle="1" w:styleId="TOC91">
    <w:name w:val="TOC 91"/>
    <w:basedOn w:val="Normal"/>
    <w:next w:val="Normal"/>
    <w:rsid w:val="008C79F9"/>
    <w:pPr>
      <w:widowControl/>
      <w:tabs>
        <w:tab w:val="right" w:leader="dot" w:pos="9360"/>
      </w:tabs>
      <w:ind w:left="1920"/>
    </w:pPr>
    <w:rPr>
      <w:rFonts w:ascii="Palatino" w:hAnsi="Palatino"/>
    </w:rPr>
  </w:style>
  <w:style w:type="paragraph" w:customStyle="1" w:styleId="toc50">
    <w:name w:val="toc5"/>
    <w:basedOn w:val="4"/>
    <w:rsid w:val="008C79F9"/>
    <w:pPr>
      <w:ind w:left="1440"/>
    </w:pPr>
  </w:style>
  <w:style w:type="paragraph" w:customStyle="1" w:styleId="TypeText">
    <w:name w:val="Type Text"/>
    <w:basedOn w:val="NormalIndent"/>
    <w:next w:val="Normal"/>
    <w:rsid w:val="008C79F9"/>
    <w:pPr>
      <w:widowControl/>
      <w:tabs>
        <w:tab w:val="left" w:pos="0"/>
        <w:tab w:val="left" w:pos="2880"/>
      </w:tabs>
      <w:spacing w:before="120" w:after="120"/>
      <w:ind w:left="360" w:firstLine="0"/>
    </w:pPr>
    <w:rPr>
      <w:rFonts w:ascii="Courier New" w:hAnsi="Courier New"/>
    </w:rPr>
  </w:style>
  <w:style w:type="paragraph" w:styleId="BodyText3">
    <w:name w:val="Body Text 3"/>
    <w:basedOn w:val="Normal"/>
    <w:rsid w:val="008C79F9"/>
    <w:pPr>
      <w:widowControl/>
      <w:jc w:val="center"/>
    </w:pPr>
    <w:rPr>
      <w:rFonts w:ascii="Palatino" w:hAnsi="Palatino"/>
      <w:b/>
      <w:sz w:val="14"/>
    </w:rPr>
  </w:style>
  <w:style w:type="paragraph" w:customStyle="1" w:styleId="Ttitle">
    <w:name w:val="Ttitle"/>
    <w:basedOn w:val="Normal"/>
    <w:rsid w:val="008C79F9"/>
    <w:pPr>
      <w:keepNext/>
      <w:widowControl/>
      <w:tabs>
        <w:tab w:val="left" w:pos="1800"/>
        <w:tab w:val="left" w:pos="2160"/>
        <w:tab w:val="left" w:pos="2520"/>
        <w:tab w:val="left" w:pos="2880"/>
        <w:tab w:val="left" w:pos="3600"/>
        <w:tab w:val="right" w:pos="7920"/>
      </w:tabs>
      <w:spacing w:after="120"/>
      <w:jc w:val="center"/>
    </w:pPr>
    <w:rPr>
      <w:rFonts w:ascii="Helvetica" w:hAnsi="Helvetica"/>
      <w:b/>
    </w:rPr>
  </w:style>
  <w:style w:type="paragraph" w:styleId="PlainText">
    <w:name w:val="Plain Text"/>
    <w:basedOn w:val="Normal"/>
    <w:rsid w:val="008C79F9"/>
    <w:pPr>
      <w:widowControl/>
    </w:pPr>
    <w:rPr>
      <w:rFonts w:ascii="Courier New" w:hAnsi="Courier New" w:cs="Courier New"/>
    </w:rPr>
  </w:style>
  <w:style w:type="paragraph" w:customStyle="1" w:styleId="Level1">
    <w:name w:val="Level 1"/>
    <w:basedOn w:val="Normal"/>
    <w:rsid w:val="008C79F9"/>
    <w:pPr>
      <w:numPr>
        <w:numId w:val="1"/>
      </w:numPr>
      <w:ind w:left="720" w:hanging="720"/>
      <w:outlineLvl w:val="0"/>
    </w:pPr>
    <w:rPr>
      <w:snapToGrid w:val="0"/>
      <w:sz w:val="24"/>
    </w:rPr>
  </w:style>
  <w:style w:type="paragraph" w:styleId="BodyTextIndent3">
    <w:name w:val="Body Text Indent 3"/>
    <w:basedOn w:val="Normal"/>
    <w:rsid w:val="008C79F9"/>
    <w:pPr>
      <w:widowControl/>
      <w:ind w:left="2880" w:hanging="2880"/>
    </w:pPr>
    <w:rPr>
      <w:rFonts w:ascii="Arial" w:hAnsi="Arial"/>
      <w:b/>
    </w:rPr>
  </w:style>
  <w:style w:type="table" w:styleId="TableGrid">
    <w:name w:val="Table Grid"/>
    <w:basedOn w:val="TableNormal"/>
    <w:uiPriority w:val="39"/>
    <w:rsid w:val="002D6707"/>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rsid w:val="00BE676D"/>
  </w:style>
  <w:style w:type="paragraph" w:customStyle="1" w:styleId="Level2">
    <w:name w:val="Level 2"/>
    <w:basedOn w:val="Normal"/>
    <w:rsid w:val="00985580"/>
    <w:pPr>
      <w:autoSpaceDE w:val="0"/>
      <w:autoSpaceDN w:val="0"/>
      <w:adjustRightInd w:val="0"/>
      <w:ind w:left="510" w:hanging="180"/>
      <w:outlineLvl w:val="1"/>
    </w:pPr>
    <w:rPr>
      <w:sz w:val="24"/>
      <w:szCs w:val="24"/>
    </w:rPr>
  </w:style>
  <w:style w:type="paragraph" w:customStyle="1" w:styleId="a">
    <w:name w:val="_"/>
    <w:basedOn w:val="Normal"/>
    <w:rsid w:val="00FA7C6C"/>
    <w:pPr>
      <w:autoSpaceDE w:val="0"/>
      <w:autoSpaceDN w:val="0"/>
      <w:adjustRightInd w:val="0"/>
      <w:ind w:left="720" w:hanging="360"/>
    </w:pPr>
    <w:rPr>
      <w:rFonts w:ascii="Arial" w:hAnsi="Arial"/>
      <w:sz w:val="24"/>
      <w:szCs w:val="24"/>
    </w:rPr>
  </w:style>
  <w:style w:type="paragraph" w:styleId="ListParagraph">
    <w:name w:val="List Paragraph"/>
    <w:basedOn w:val="Normal"/>
    <w:link w:val="ListParagraphChar"/>
    <w:uiPriority w:val="34"/>
    <w:qFormat/>
    <w:rsid w:val="0085608E"/>
    <w:pPr>
      <w:adjustRightInd w:val="0"/>
      <w:spacing w:before="120"/>
      <w:jc w:val="both"/>
      <w:textAlignment w:val="baseline"/>
    </w:pPr>
    <w:rPr>
      <w:snapToGrid w:val="0"/>
    </w:rPr>
  </w:style>
  <w:style w:type="paragraph" w:styleId="CommentSubject">
    <w:name w:val="annotation subject"/>
    <w:basedOn w:val="CommentText"/>
    <w:next w:val="CommentText"/>
    <w:semiHidden/>
    <w:rsid w:val="00A53B9F"/>
    <w:rPr>
      <w:b/>
      <w:bCs/>
    </w:rPr>
  </w:style>
  <w:style w:type="paragraph" w:styleId="NormalWeb">
    <w:name w:val="Normal (Web)"/>
    <w:basedOn w:val="Normal"/>
    <w:uiPriority w:val="99"/>
    <w:rsid w:val="00735DA7"/>
    <w:pPr>
      <w:widowControl/>
    </w:pPr>
    <w:rPr>
      <w:rFonts w:ascii="Verdana" w:hAnsi="Verdana"/>
      <w:sz w:val="16"/>
      <w:szCs w:val="16"/>
    </w:rPr>
  </w:style>
  <w:style w:type="paragraph" w:styleId="Revision">
    <w:name w:val="Revision"/>
    <w:hidden/>
    <w:uiPriority w:val="99"/>
    <w:semiHidden/>
    <w:rsid w:val="00F73EBF"/>
    <w:rPr>
      <w:rFonts w:ascii="Calibri" w:hAnsi="Calibri"/>
    </w:rPr>
  </w:style>
  <w:style w:type="paragraph" w:customStyle="1" w:styleId="TableContent">
    <w:name w:val="Table Content"/>
    <w:basedOn w:val="Normal"/>
    <w:link w:val="TableContentChar"/>
    <w:qFormat/>
    <w:rsid w:val="007A36AF"/>
    <w:pPr>
      <w:spacing w:before="0"/>
    </w:pPr>
    <w:rPr>
      <w:sz w:val="20"/>
      <w:szCs w:val="20"/>
    </w:rPr>
  </w:style>
  <w:style w:type="character" w:customStyle="1" w:styleId="TableContentChar">
    <w:name w:val="Table Content Char"/>
    <w:basedOn w:val="DefaultParagraphFont"/>
    <w:link w:val="TableContent"/>
    <w:rsid w:val="007A36AF"/>
    <w:rPr>
      <w:rFonts w:asciiTheme="minorHAnsi" w:hAnsiTheme="minorHAnsi"/>
    </w:rPr>
  </w:style>
  <w:style w:type="paragraph" w:customStyle="1" w:styleId="Default">
    <w:name w:val="Default"/>
    <w:rsid w:val="00C61082"/>
    <w:pPr>
      <w:autoSpaceDE w:val="0"/>
      <w:autoSpaceDN w:val="0"/>
      <w:adjustRightInd w:val="0"/>
    </w:pPr>
    <w:rPr>
      <w:rFonts w:ascii="Calibri" w:hAnsi="Calibri" w:cs="Calibri"/>
      <w:color w:val="000000"/>
      <w:sz w:val="24"/>
      <w:szCs w:val="24"/>
    </w:rPr>
  </w:style>
  <w:style w:type="paragraph" w:customStyle="1" w:styleId="BulletInsideTable">
    <w:name w:val="Bullet Inside Table"/>
    <w:basedOn w:val="ListParagraph"/>
    <w:link w:val="BulletInsideTableChar"/>
    <w:qFormat/>
    <w:rsid w:val="002A39DF"/>
    <w:pPr>
      <w:numPr>
        <w:numId w:val="3"/>
      </w:numPr>
      <w:spacing w:before="0"/>
      <w:ind w:left="86" w:hanging="86"/>
    </w:pPr>
    <w:rPr>
      <w:sz w:val="18"/>
      <w:szCs w:val="18"/>
    </w:rPr>
  </w:style>
  <w:style w:type="character" w:customStyle="1" w:styleId="ListParagraphChar">
    <w:name w:val="List Paragraph Char"/>
    <w:basedOn w:val="DefaultParagraphFont"/>
    <w:link w:val="ListParagraph"/>
    <w:uiPriority w:val="34"/>
    <w:rsid w:val="0085608E"/>
    <w:rPr>
      <w:rFonts w:asciiTheme="minorHAnsi" w:hAnsiTheme="minorHAnsi"/>
      <w:snapToGrid w:val="0"/>
      <w:sz w:val="22"/>
      <w:szCs w:val="22"/>
    </w:rPr>
  </w:style>
  <w:style w:type="character" w:customStyle="1" w:styleId="BulletInsideTableChar">
    <w:name w:val="Bullet Inside Table Char"/>
    <w:basedOn w:val="ListParagraphChar"/>
    <w:link w:val="BulletInsideTable"/>
    <w:rsid w:val="002A39DF"/>
    <w:rPr>
      <w:rFonts w:asciiTheme="minorHAnsi" w:hAnsiTheme="minorHAnsi"/>
      <w:snapToGrid w:val="0"/>
      <w:sz w:val="18"/>
      <w:szCs w:val="18"/>
    </w:rPr>
  </w:style>
  <w:style w:type="character" w:customStyle="1" w:styleId="Heading2Char">
    <w:name w:val="Heading 2 Char"/>
    <w:basedOn w:val="DefaultParagraphFont"/>
    <w:link w:val="Heading2"/>
    <w:rsid w:val="00E33E36"/>
    <w:rPr>
      <w:rFonts w:ascii="Calibri" w:hAnsi="Calibri"/>
      <w:b/>
      <w:i/>
      <w:color w:val="365F91" w:themeColor="accent1" w:themeShade="BF"/>
      <w:sz w:val="24"/>
      <w:szCs w:val="28"/>
    </w:rPr>
  </w:style>
  <w:style w:type="character" w:customStyle="1" w:styleId="BodyTextChar">
    <w:name w:val="Body Text Char"/>
    <w:basedOn w:val="DefaultParagraphFont"/>
    <w:link w:val="BodyText"/>
    <w:rsid w:val="008131AA"/>
    <w:rPr>
      <w:rFonts w:asciiTheme="minorHAnsi" w:hAnsiTheme="minorHAnsi"/>
      <w:sz w:val="22"/>
      <w:szCs w:val="22"/>
    </w:rPr>
  </w:style>
  <w:style w:type="character" w:customStyle="1" w:styleId="BodyTextIndentChar">
    <w:name w:val="Body Text Indent Char"/>
    <w:basedOn w:val="DefaultParagraphFont"/>
    <w:link w:val="BodyTextIndent"/>
    <w:rsid w:val="008131AA"/>
    <w:rPr>
      <w:rFonts w:asciiTheme="minorHAnsi" w:hAnsiTheme="minorHAnsi"/>
      <w:i/>
      <w:color w:val="0000FF"/>
      <w:sz w:val="22"/>
      <w:szCs w:val="22"/>
      <w:u w:val="single"/>
    </w:rPr>
  </w:style>
  <w:style w:type="paragraph" w:customStyle="1" w:styleId="xl66">
    <w:name w:val="xl66"/>
    <w:basedOn w:val="Normal"/>
    <w:rsid w:val="0050763E"/>
    <w:pPr>
      <w:widowControl/>
      <w:shd w:val="clear" w:color="000000" w:fill="D0CECE"/>
      <w:spacing w:before="100" w:beforeAutospacing="1" w:after="100" w:afterAutospacing="1"/>
      <w:contextualSpacing w:val="0"/>
    </w:pPr>
    <w:rPr>
      <w:rFonts w:ascii="Times New Roman" w:hAnsi="Times New Roman"/>
      <w:sz w:val="24"/>
      <w:szCs w:val="24"/>
    </w:rPr>
  </w:style>
  <w:style w:type="paragraph" w:customStyle="1" w:styleId="xl67">
    <w:name w:val="xl67"/>
    <w:basedOn w:val="Normal"/>
    <w:rsid w:val="0050763E"/>
    <w:pPr>
      <w:widowControl/>
      <w:pBdr>
        <w:top w:val="single" w:sz="4" w:space="0" w:color="auto"/>
        <w:left w:val="single" w:sz="4" w:space="0" w:color="auto"/>
        <w:bottom w:val="single" w:sz="4" w:space="0" w:color="auto"/>
        <w:right w:val="single" w:sz="4" w:space="0" w:color="auto"/>
      </w:pBdr>
      <w:shd w:val="clear" w:color="000000" w:fill="D0CECE"/>
      <w:spacing w:before="100" w:beforeAutospacing="1" w:after="100" w:afterAutospacing="1"/>
      <w:contextualSpacing w:val="0"/>
    </w:pPr>
    <w:rPr>
      <w:rFonts w:ascii="Times New Roman" w:hAnsi="Times New Roman"/>
      <w:sz w:val="20"/>
      <w:szCs w:val="20"/>
    </w:rPr>
  </w:style>
  <w:style w:type="paragraph" w:customStyle="1" w:styleId="xl68">
    <w:name w:val="xl68"/>
    <w:basedOn w:val="Normal"/>
    <w:rsid w:val="0050763E"/>
    <w:pPr>
      <w:widowControl/>
      <w:pBdr>
        <w:top w:val="single" w:sz="4" w:space="0" w:color="auto"/>
        <w:left w:val="single" w:sz="4" w:space="0" w:color="auto"/>
        <w:bottom w:val="single" w:sz="4" w:space="0" w:color="auto"/>
        <w:right w:val="single" w:sz="4" w:space="0" w:color="auto"/>
      </w:pBdr>
      <w:shd w:val="clear" w:color="000000" w:fill="D0CECE"/>
      <w:spacing w:before="100" w:beforeAutospacing="1" w:after="100" w:afterAutospacing="1"/>
      <w:contextualSpacing w:val="0"/>
    </w:pPr>
    <w:rPr>
      <w:rFonts w:ascii="Times New Roman" w:hAnsi="Times New Roman"/>
      <w:sz w:val="20"/>
      <w:szCs w:val="20"/>
    </w:rPr>
  </w:style>
  <w:style w:type="paragraph" w:customStyle="1" w:styleId="xl69">
    <w:name w:val="xl69"/>
    <w:basedOn w:val="Normal"/>
    <w:rsid w:val="0050763E"/>
    <w:pPr>
      <w:widowControl/>
      <w:pBdr>
        <w:top w:val="single" w:sz="4" w:space="0" w:color="auto"/>
        <w:left w:val="single" w:sz="4" w:space="0" w:color="auto"/>
        <w:bottom w:val="single" w:sz="4" w:space="0" w:color="auto"/>
        <w:right w:val="single" w:sz="4" w:space="0" w:color="auto"/>
      </w:pBdr>
      <w:spacing w:before="100" w:beforeAutospacing="1" w:after="100" w:afterAutospacing="1"/>
      <w:contextualSpacing w:val="0"/>
    </w:pPr>
    <w:rPr>
      <w:rFonts w:ascii="Times New Roman" w:hAnsi="Times New Roman"/>
      <w:sz w:val="20"/>
      <w:szCs w:val="20"/>
    </w:rPr>
  </w:style>
  <w:style w:type="paragraph" w:customStyle="1" w:styleId="xl70">
    <w:name w:val="xl70"/>
    <w:basedOn w:val="Normal"/>
    <w:rsid w:val="0050763E"/>
    <w:pPr>
      <w:widowControl/>
      <w:pBdr>
        <w:top w:val="single" w:sz="4" w:space="0" w:color="auto"/>
        <w:left w:val="single" w:sz="4" w:space="0" w:color="auto"/>
        <w:bottom w:val="single" w:sz="4" w:space="0" w:color="auto"/>
        <w:right w:val="single" w:sz="4" w:space="0" w:color="auto"/>
      </w:pBdr>
      <w:spacing w:before="100" w:beforeAutospacing="1" w:after="100" w:afterAutospacing="1"/>
      <w:contextualSpacing w:val="0"/>
    </w:pPr>
    <w:rPr>
      <w:rFonts w:ascii="Times New Roman" w:hAnsi="Times New Roman"/>
      <w:sz w:val="20"/>
      <w:szCs w:val="20"/>
    </w:rPr>
  </w:style>
  <w:style w:type="paragraph" w:customStyle="1" w:styleId="xl71">
    <w:name w:val="xl71"/>
    <w:basedOn w:val="Normal"/>
    <w:rsid w:val="0050763E"/>
    <w:pPr>
      <w:widowControl/>
      <w:pBdr>
        <w:top w:val="single" w:sz="4" w:space="0" w:color="auto"/>
        <w:left w:val="single" w:sz="4" w:space="0" w:color="auto"/>
        <w:bottom w:val="single" w:sz="4" w:space="0" w:color="auto"/>
        <w:right w:val="single" w:sz="4" w:space="0" w:color="auto"/>
      </w:pBdr>
      <w:spacing w:before="100" w:beforeAutospacing="1" w:after="100" w:afterAutospacing="1"/>
      <w:contextualSpacing w:val="0"/>
      <w:textAlignment w:val="top"/>
    </w:pPr>
    <w:rPr>
      <w:rFonts w:ascii="Times New Roman" w:hAnsi="Times New Roman"/>
      <w:sz w:val="20"/>
      <w:szCs w:val="20"/>
    </w:rPr>
  </w:style>
  <w:style w:type="paragraph" w:customStyle="1" w:styleId="xl72">
    <w:name w:val="xl72"/>
    <w:basedOn w:val="Normal"/>
    <w:rsid w:val="0050763E"/>
    <w:pPr>
      <w:widowControl/>
      <w:pBdr>
        <w:top w:val="single" w:sz="4" w:space="0" w:color="auto"/>
        <w:left w:val="single" w:sz="4" w:space="0" w:color="auto"/>
        <w:bottom w:val="single" w:sz="4" w:space="0" w:color="auto"/>
        <w:right w:val="single" w:sz="4" w:space="0" w:color="auto"/>
      </w:pBdr>
      <w:spacing w:before="100" w:beforeAutospacing="1" w:after="100" w:afterAutospacing="1"/>
      <w:contextualSpacing w:val="0"/>
      <w:textAlignment w:val="top"/>
    </w:pPr>
    <w:rPr>
      <w:rFonts w:ascii="Times New Roman" w:hAnsi="Times New Roman"/>
      <w:sz w:val="20"/>
      <w:szCs w:val="20"/>
    </w:rPr>
  </w:style>
  <w:style w:type="paragraph" w:customStyle="1" w:styleId="xl73">
    <w:name w:val="xl73"/>
    <w:basedOn w:val="Normal"/>
    <w:rsid w:val="0050763E"/>
    <w:pPr>
      <w:widowControl/>
      <w:pBdr>
        <w:top w:val="single" w:sz="4" w:space="0" w:color="auto"/>
        <w:left w:val="single" w:sz="4" w:space="0" w:color="auto"/>
        <w:bottom w:val="single" w:sz="4" w:space="0" w:color="auto"/>
        <w:right w:val="single" w:sz="4" w:space="0" w:color="auto"/>
      </w:pBdr>
      <w:spacing w:before="100" w:beforeAutospacing="1" w:after="100" w:afterAutospacing="1"/>
      <w:contextualSpacing w:val="0"/>
      <w:textAlignment w:val="top"/>
    </w:pPr>
    <w:rPr>
      <w:rFonts w:ascii="Times New Roman" w:hAnsi="Times New Roman"/>
      <w:sz w:val="20"/>
      <w:szCs w:val="20"/>
    </w:rPr>
  </w:style>
  <w:style w:type="paragraph" w:customStyle="1" w:styleId="xl65">
    <w:name w:val="xl65"/>
    <w:basedOn w:val="Normal"/>
    <w:rsid w:val="000B74FF"/>
    <w:pPr>
      <w:widowControl/>
      <w:pBdr>
        <w:top w:val="single" w:sz="4" w:space="0" w:color="auto"/>
        <w:left w:val="single" w:sz="4" w:space="0" w:color="auto"/>
        <w:bottom w:val="single" w:sz="4" w:space="0" w:color="auto"/>
        <w:right w:val="single" w:sz="4" w:space="0" w:color="auto"/>
      </w:pBdr>
      <w:shd w:val="clear" w:color="000000" w:fill="D0CECE"/>
      <w:spacing w:before="100" w:beforeAutospacing="1" w:after="100" w:afterAutospacing="1"/>
      <w:contextualSpacing w:val="0"/>
    </w:pPr>
    <w:rPr>
      <w:rFonts w:ascii="Times New Roman" w:hAnsi="Times New Roman"/>
      <w:sz w:val="20"/>
      <w:szCs w:val="20"/>
    </w:rPr>
  </w:style>
  <w:style w:type="character" w:styleId="SubtleEmphasis">
    <w:name w:val="Subtle Emphasis"/>
    <w:basedOn w:val="DefaultParagraphFont"/>
    <w:uiPriority w:val="19"/>
    <w:qFormat/>
    <w:rsid w:val="00E26212"/>
    <w:rPr>
      <w:b/>
      <w:bCs/>
      <w:i/>
      <w:iCs/>
      <w:color w:val="538135"/>
    </w:rPr>
  </w:style>
  <w:style w:type="character" w:customStyle="1" w:styleId="TitleChar">
    <w:name w:val="Title Char"/>
    <w:basedOn w:val="DefaultParagraphFont"/>
    <w:link w:val="Title"/>
    <w:uiPriority w:val="10"/>
    <w:rsid w:val="00C06F2B"/>
    <w:rPr>
      <w:rFonts w:asciiTheme="minorHAnsi" w:hAnsiTheme="minorHAnsi"/>
      <w:b/>
      <w:color w:val="0070C0"/>
      <w:sz w:val="36"/>
      <w:szCs w:val="22"/>
    </w:rPr>
  </w:style>
  <w:style w:type="character" w:customStyle="1" w:styleId="UnresolvedMention1">
    <w:name w:val="Unresolved Mention1"/>
    <w:basedOn w:val="DefaultParagraphFont"/>
    <w:uiPriority w:val="99"/>
    <w:semiHidden/>
    <w:unhideWhenUsed/>
    <w:rsid w:val="004E6EDF"/>
    <w:rPr>
      <w:color w:val="605E5C"/>
      <w:shd w:val="clear" w:color="auto" w:fill="E1DFDD"/>
    </w:rPr>
  </w:style>
  <w:style w:type="numbering" w:customStyle="1" w:styleId="Style6">
    <w:name w:val="Style6"/>
    <w:uiPriority w:val="99"/>
    <w:rsid w:val="00711E8A"/>
    <w:pPr>
      <w:numPr>
        <w:numId w:val="6"/>
      </w:numPr>
    </w:pPr>
  </w:style>
  <w:style w:type="character" w:customStyle="1" w:styleId="CommentTextChar">
    <w:name w:val="Comment Text Char"/>
    <w:basedOn w:val="DefaultParagraphFont"/>
    <w:link w:val="CommentText"/>
    <w:uiPriority w:val="99"/>
    <w:semiHidden/>
    <w:rsid w:val="005B3547"/>
    <w:rPr>
      <w:rFonts w:asciiTheme="minorHAnsi" w:hAnsiTheme="minorHAnsi"/>
      <w:sz w:val="22"/>
      <w:szCs w:val="22"/>
    </w:rPr>
  </w:style>
  <w:style w:type="character" w:customStyle="1" w:styleId="Heading3Char">
    <w:name w:val="Heading 3 Char"/>
    <w:basedOn w:val="DefaultParagraphFont"/>
    <w:link w:val="Heading3"/>
    <w:rsid w:val="00A97D15"/>
    <w:rPr>
      <w:rFonts w:ascii="Calibri" w:hAnsi="Calibri"/>
      <w:bCs/>
      <w:i/>
      <w:color w:val="365F91" w:themeColor="accent1" w:themeShade="BF"/>
      <w:sz w:val="24"/>
      <w:szCs w:val="28"/>
    </w:rPr>
  </w:style>
  <w:style w:type="paragraph" w:styleId="HTMLPreformatted">
    <w:name w:val="HTML Preformatted"/>
    <w:basedOn w:val="Normal"/>
    <w:link w:val="HTMLPreformattedChar"/>
    <w:uiPriority w:val="99"/>
    <w:semiHidden/>
    <w:unhideWhenUsed/>
    <w:rsid w:val="00BF22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contextualSpacing w:val="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F22E9"/>
    <w:rPr>
      <w:rFonts w:ascii="Courier New" w:hAnsi="Courier New" w:cs="Courier New"/>
    </w:rPr>
  </w:style>
  <w:style w:type="character" w:styleId="PlaceholderText">
    <w:name w:val="Placeholder Text"/>
    <w:basedOn w:val="DefaultParagraphFont"/>
    <w:uiPriority w:val="99"/>
    <w:semiHidden/>
    <w:rsid w:val="007F6ADC"/>
    <w:rPr>
      <w:color w:val="808080"/>
    </w:rPr>
  </w:style>
  <w:style w:type="character" w:customStyle="1" w:styleId="UnresolvedMention2">
    <w:name w:val="Unresolved Mention2"/>
    <w:basedOn w:val="DefaultParagraphFont"/>
    <w:uiPriority w:val="99"/>
    <w:semiHidden/>
    <w:unhideWhenUsed/>
    <w:rsid w:val="002508FE"/>
    <w:rPr>
      <w:color w:val="605E5C"/>
      <w:shd w:val="clear" w:color="auto" w:fill="E1DFDD"/>
    </w:rPr>
  </w:style>
  <w:style w:type="numbering" w:customStyle="1" w:styleId="StyleBulleted">
    <w:name w:val="Style Bulleted"/>
    <w:basedOn w:val="NoList"/>
    <w:rsid w:val="009013DF"/>
    <w:pPr>
      <w:numPr>
        <w:numId w:val="8"/>
      </w:numPr>
    </w:pPr>
  </w:style>
  <w:style w:type="paragraph" w:customStyle="1" w:styleId="Style12ptNormalLeft025Before6ptAfter6ptLine">
    <w:name w:val="Style 12 pt Normal Left:  0.25&quot; Before:  6 pt After:  6 pt Line ..."/>
    <w:basedOn w:val="Normal"/>
    <w:rsid w:val="009013DF"/>
    <w:pPr>
      <w:widowControl/>
      <w:spacing w:before="120" w:after="120" w:line="240" w:lineRule="atLeast"/>
      <w:ind w:left="360"/>
      <w:contextualSpacing w:val="0"/>
    </w:pPr>
    <w:rPr>
      <w:rFonts w:ascii="Arial" w:eastAsia="Times New Roman" w:hAnsi="Arial"/>
      <w:bCs/>
      <w:sz w:val="24"/>
      <w:szCs w:val="20"/>
    </w:rPr>
  </w:style>
  <w:style w:type="character" w:styleId="UnresolvedMention">
    <w:name w:val="Unresolved Mention"/>
    <w:basedOn w:val="DefaultParagraphFont"/>
    <w:uiPriority w:val="99"/>
    <w:semiHidden/>
    <w:unhideWhenUsed/>
    <w:rsid w:val="00FD5B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60974">
      <w:bodyDiv w:val="1"/>
      <w:marLeft w:val="0"/>
      <w:marRight w:val="0"/>
      <w:marTop w:val="0"/>
      <w:marBottom w:val="0"/>
      <w:divBdr>
        <w:top w:val="none" w:sz="0" w:space="0" w:color="auto"/>
        <w:left w:val="none" w:sz="0" w:space="0" w:color="auto"/>
        <w:bottom w:val="none" w:sz="0" w:space="0" w:color="auto"/>
        <w:right w:val="none" w:sz="0" w:space="0" w:color="auto"/>
      </w:divBdr>
    </w:div>
    <w:div w:id="111559001">
      <w:bodyDiv w:val="1"/>
      <w:marLeft w:val="0"/>
      <w:marRight w:val="0"/>
      <w:marTop w:val="0"/>
      <w:marBottom w:val="0"/>
      <w:divBdr>
        <w:top w:val="none" w:sz="0" w:space="0" w:color="auto"/>
        <w:left w:val="none" w:sz="0" w:space="0" w:color="auto"/>
        <w:bottom w:val="none" w:sz="0" w:space="0" w:color="auto"/>
        <w:right w:val="none" w:sz="0" w:space="0" w:color="auto"/>
      </w:divBdr>
    </w:div>
    <w:div w:id="127675009">
      <w:bodyDiv w:val="1"/>
      <w:marLeft w:val="0"/>
      <w:marRight w:val="0"/>
      <w:marTop w:val="0"/>
      <w:marBottom w:val="0"/>
      <w:divBdr>
        <w:top w:val="none" w:sz="0" w:space="0" w:color="auto"/>
        <w:left w:val="none" w:sz="0" w:space="0" w:color="auto"/>
        <w:bottom w:val="none" w:sz="0" w:space="0" w:color="auto"/>
        <w:right w:val="none" w:sz="0" w:space="0" w:color="auto"/>
      </w:divBdr>
    </w:div>
    <w:div w:id="148182691">
      <w:bodyDiv w:val="1"/>
      <w:marLeft w:val="0"/>
      <w:marRight w:val="0"/>
      <w:marTop w:val="0"/>
      <w:marBottom w:val="0"/>
      <w:divBdr>
        <w:top w:val="none" w:sz="0" w:space="0" w:color="auto"/>
        <w:left w:val="none" w:sz="0" w:space="0" w:color="auto"/>
        <w:bottom w:val="none" w:sz="0" w:space="0" w:color="auto"/>
        <w:right w:val="none" w:sz="0" w:space="0" w:color="auto"/>
      </w:divBdr>
    </w:div>
    <w:div w:id="159275502">
      <w:bodyDiv w:val="1"/>
      <w:marLeft w:val="0"/>
      <w:marRight w:val="0"/>
      <w:marTop w:val="0"/>
      <w:marBottom w:val="0"/>
      <w:divBdr>
        <w:top w:val="none" w:sz="0" w:space="0" w:color="auto"/>
        <w:left w:val="none" w:sz="0" w:space="0" w:color="auto"/>
        <w:bottom w:val="none" w:sz="0" w:space="0" w:color="auto"/>
        <w:right w:val="none" w:sz="0" w:space="0" w:color="auto"/>
      </w:divBdr>
    </w:div>
    <w:div w:id="208421348">
      <w:bodyDiv w:val="1"/>
      <w:marLeft w:val="0"/>
      <w:marRight w:val="0"/>
      <w:marTop w:val="0"/>
      <w:marBottom w:val="0"/>
      <w:divBdr>
        <w:top w:val="none" w:sz="0" w:space="0" w:color="auto"/>
        <w:left w:val="none" w:sz="0" w:space="0" w:color="auto"/>
        <w:bottom w:val="none" w:sz="0" w:space="0" w:color="auto"/>
        <w:right w:val="none" w:sz="0" w:space="0" w:color="auto"/>
      </w:divBdr>
      <w:divsChild>
        <w:div w:id="142356420">
          <w:marLeft w:val="0"/>
          <w:marRight w:val="0"/>
          <w:marTop w:val="0"/>
          <w:marBottom w:val="0"/>
          <w:divBdr>
            <w:top w:val="none" w:sz="0" w:space="0" w:color="auto"/>
            <w:left w:val="none" w:sz="0" w:space="0" w:color="auto"/>
            <w:bottom w:val="none" w:sz="0" w:space="0" w:color="auto"/>
            <w:right w:val="none" w:sz="0" w:space="0" w:color="auto"/>
          </w:divBdr>
          <w:divsChild>
            <w:div w:id="2145198086">
              <w:marLeft w:val="0"/>
              <w:marRight w:val="0"/>
              <w:marTop w:val="0"/>
              <w:marBottom w:val="0"/>
              <w:divBdr>
                <w:top w:val="none" w:sz="0" w:space="0" w:color="auto"/>
                <w:left w:val="none" w:sz="0" w:space="0" w:color="auto"/>
                <w:bottom w:val="none" w:sz="0" w:space="0" w:color="auto"/>
                <w:right w:val="none" w:sz="0" w:space="0" w:color="auto"/>
              </w:divBdr>
              <w:divsChild>
                <w:div w:id="891035430">
                  <w:marLeft w:val="0"/>
                  <w:marRight w:val="0"/>
                  <w:marTop w:val="0"/>
                  <w:marBottom w:val="0"/>
                  <w:divBdr>
                    <w:top w:val="none" w:sz="0" w:space="0" w:color="auto"/>
                    <w:left w:val="none" w:sz="0" w:space="0" w:color="auto"/>
                    <w:bottom w:val="none" w:sz="0" w:space="0" w:color="auto"/>
                    <w:right w:val="none" w:sz="0" w:space="0" w:color="auto"/>
                  </w:divBdr>
                  <w:divsChild>
                    <w:div w:id="2122383511">
                      <w:marLeft w:val="0"/>
                      <w:marRight w:val="0"/>
                      <w:marTop w:val="0"/>
                      <w:marBottom w:val="0"/>
                      <w:divBdr>
                        <w:top w:val="none" w:sz="0" w:space="0" w:color="auto"/>
                        <w:left w:val="none" w:sz="0" w:space="0" w:color="auto"/>
                        <w:bottom w:val="none" w:sz="0" w:space="0" w:color="auto"/>
                        <w:right w:val="none" w:sz="0" w:space="0" w:color="auto"/>
                      </w:divBdr>
                      <w:divsChild>
                        <w:div w:id="90186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514437">
      <w:bodyDiv w:val="1"/>
      <w:marLeft w:val="0"/>
      <w:marRight w:val="0"/>
      <w:marTop w:val="0"/>
      <w:marBottom w:val="0"/>
      <w:divBdr>
        <w:top w:val="none" w:sz="0" w:space="0" w:color="auto"/>
        <w:left w:val="none" w:sz="0" w:space="0" w:color="auto"/>
        <w:bottom w:val="none" w:sz="0" w:space="0" w:color="auto"/>
        <w:right w:val="none" w:sz="0" w:space="0" w:color="auto"/>
      </w:divBdr>
    </w:div>
    <w:div w:id="237403356">
      <w:bodyDiv w:val="1"/>
      <w:marLeft w:val="0"/>
      <w:marRight w:val="0"/>
      <w:marTop w:val="0"/>
      <w:marBottom w:val="0"/>
      <w:divBdr>
        <w:top w:val="none" w:sz="0" w:space="0" w:color="auto"/>
        <w:left w:val="none" w:sz="0" w:space="0" w:color="auto"/>
        <w:bottom w:val="none" w:sz="0" w:space="0" w:color="auto"/>
        <w:right w:val="none" w:sz="0" w:space="0" w:color="auto"/>
      </w:divBdr>
    </w:div>
    <w:div w:id="249051537">
      <w:bodyDiv w:val="1"/>
      <w:marLeft w:val="0"/>
      <w:marRight w:val="0"/>
      <w:marTop w:val="0"/>
      <w:marBottom w:val="0"/>
      <w:divBdr>
        <w:top w:val="none" w:sz="0" w:space="0" w:color="auto"/>
        <w:left w:val="none" w:sz="0" w:space="0" w:color="auto"/>
        <w:bottom w:val="none" w:sz="0" w:space="0" w:color="auto"/>
        <w:right w:val="none" w:sz="0" w:space="0" w:color="auto"/>
      </w:divBdr>
    </w:div>
    <w:div w:id="250898804">
      <w:bodyDiv w:val="1"/>
      <w:marLeft w:val="0"/>
      <w:marRight w:val="0"/>
      <w:marTop w:val="0"/>
      <w:marBottom w:val="0"/>
      <w:divBdr>
        <w:top w:val="none" w:sz="0" w:space="0" w:color="auto"/>
        <w:left w:val="none" w:sz="0" w:space="0" w:color="auto"/>
        <w:bottom w:val="none" w:sz="0" w:space="0" w:color="auto"/>
        <w:right w:val="none" w:sz="0" w:space="0" w:color="auto"/>
      </w:divBdr>
    </w:div>
    <w:div w:id="265311341">
      <w:bodyDiv w:val="1"/>
      <w:marLeft w:val="0"/>
      <w:marRight w:val="0"/>
      <w:marTop w:val="0"/>
      <w:marBottom w:val="0"/>
      <w:divBdr>
        <w:top w:val="none" w:sz="0" w:space="0" w:color="auto"/>
        <w:left w:val="none" w:sz="0" w:space="0" w:color="auto"/>
        <w:bottom w:val="none" w:sz="0" w:space="0" w:color="auto"/>
        <w:right w:val="none" w:sz="0" w:space="0" w:color="auto"/>
      </w:divBdr>
    </w:div>
    <w:div w:id="273828277">
      <w:bodyDiv w:val="1"/>
      <w:marLeft w:val="0"/>
      <w:marRight w:val="0"/>
      <w:marTop w:val="0"/>
      <w:marBottom w:val="0"/>
      <w:divBdr>
        <w:top w:val="none" w:sz="0" w:space="0" w:color="auto"/>
        <w:left w:val="none" w:sz="0" w:space="0" w:color="auto"/>
        <w:bottom w:val="none" w:sz="0" w:space="0" w:color="auto"/>
        <w:right w:val="none" w:sz="0" w:space="0" w:color="auto"/>
      </w:divBdr>
    </w:div>
    <w:div w:id="310258013">
      <w:bodyDiv w:val="1"/>
      <w:marLeft w:val="0"/>
      <w:marRight w:val="0"/>
      <w:marTop w:val="0"/>
      <w:marBottom w:val="0"/>
      <w:divBdr>
        <w:top w:val="none" w:sz="0" w:space="0" w:color="auto"/>
        <w:left w:val="none" w:sz="0" w:space="0" w:color="auto"/>
        <w:bottom w:val="none" w:sz="0" w:space="0" w:color="auto"/>
        <w:right w:val="none" w:sz="0" w:space="0" w:color="auto"/>
      </w:divBdr>
    </w:div>
    <w:div w:id="355885656">
      <w:bodyDiv w:val="1"/>
      <w:marLeft w:val="0"/>
      <w:marRight w:val="0"/>
      <w:marTop w:val="0"/>
      <w:marBottom w:val="0"/>
      <w:divBdr>
        <w:top w:val="none" w:sz="0" w:space="0" w:color="auto"/>
        <w:left w:val="none" w:sz="0" w:space="0" w:color="auto"/>
        <w:bottom w:val="none" w:sz="0" w:space="0" w:color="auto"/>
        <w:right w:val="none" w:sz="0" w:space="0" w:color="auto"/>
      </w:divBdr>
    </w:div>
    <w:div w:id="355886961">
      <w:bodyDiv w:val="1"/>
      <w:marLeft w:val="0"/>
      <w:marRight w:val="0"/>
      <w:marTop w:val="0"/>
      <w:marBottom w:val="0"/>
      <w:divBdr>
        <w:top w:val="none" w:sz="0" w:space="0" w:color="auto"/>
        <w:left w:val="none" w:sz="0" w:space="0" w:color="auto"/>
        <w:bottom w:val="none" w:sz="0" w:space="0" w:color="auto"/>
        <w:right w:val="none" w:sz="0" w:space="0" w:color="auto"/>
      </w:divBdr>
    </w:div>
    <w:div w:id="358048556">
      <w:bodyDiv w:val="1"/>
      <w:marLeft w:val="0"/>
      <w:marRight w:val="0"/>
      <w:marTop w:val="0"/>
      <w:marBottom w:val="0"/>
      <w:divBdr>
        <w:top w:val="none" w:sz="0" w:space="0" w:color="auto"/>
        <w:left w:val="none" w:sz="0" w:space="0" w:color="auto"/>
        <w:bottom w:val="none" w:sz="0" w:space="0" w:color="auto"/>
        <w:right w:val="none" w:sz="0" w:space="0" w:color="auto"/>
      </w:divBdr>
    </w:div>
    <w:div w:id="382752858">
      <w:bodyDiv w:val="1"/>
      <w:marLeft w:val="0"/>
      <w:marRight w:val="0"/>
      <w:marTop w:val="0"/>
      <w:marBottom w:val="0"/>
      <w:divBdr>
        <w:top w:val="none" w:sz="0" w:space="0" w:color="auto"/>
        <w:left w:val="none" w:sz="0" w:space="0" w:color="auto"/>
        <w:bottom w:val="none" w:sz="0" w:space="0" w:color="auto"/>
        <w:right w:val="none" w:sz="0" w:space="0" w:color="auto"/>
      </w:divBdr>
    </w:div>
    <w:div w:id="410394105">
      <w:bodyDiv w:val="1"/>
      <w:marLeft w:val="0"/>
      <w:marRight w:val="0"/>
      <w:marTop w:val="0"/>
      <w:marBottom w:val="0"/>
      <w:divBdr>
        <w:top w:val="none" w:sz="0" w:space="0" w:color="auto"/>
        <w:left w:val="none" w:sz="0" w:space="0" w:color="auto"/>
        <w:bottom w:val="none" w:sz="0" w:space="0" w:color="auto"/>
        <w:right w:val="none" w:sz="0" w:space="0" w:color="auto"/>
      </w:divBdr>
    </w:div>
    <w:div w:id="416439520">
      <w:bodyDiv w:val="1"/>
      <w:marLeft w:val="0"/>
      <w:marRight w:val="0"/>
      <w:marTop w:val="0"/>
      <w:marBottom w:val="0"/>
      <w:divBdr>
        <w:top w:val="none" w:sz="0" w:space="0" w:color="auto"/>
        <w:left w:val="none" w:sz="0" w:space="0" w:color="auto"/>
        <w:bottom w:val="none" w:sz="0" w:space="0" w:color="auto"/>
        <w:right w:val="none" w:sz="0" w:space="0" w:color="auto"/>
      </w:divBdr>
    </w:div>
    <w:div w:id="424228926">
      <w:bodyDiv w:val="1"/>
      <w:marLeft w:val="0"/>
      <w:marRight w:val="0"/>
      <w:marTop w:val="0"/>
      <w:marBottom w:val="0"/>
      <w:divBdr>
        <w:top w:val="none" w:sz="0" w:space="0" w:color="auto"/>
        <w:left w:val="none" w:sz="0" w:space="0" w:color="auto"/>
        <w:bottom w:val="none" w:sz="0" w:space="0" w:color="auto"/>
        <w:right w:val="none" w:sz="0" w:space="0" w:color="auto"/>
      </w:divBdr>
    </w:div>
    <w:div w:id="451748078">
      <w:bodyDiv w:val="1"/>
      <w:marLeft w:val="0"/>
      <w:marRight w:val="0"/>
      <w:marTop w:val="0"/>
      <w:marBottom w:val="0"/>
      <w:divBdr>
        <w:top w:val="none" w:sz="0" w:space="0" w:color="auto"/>
        <w:left w:val="none" w:sz="0" w:space="0" w:color="auto"/>
        <w:bottom w:val="none" w:sz="0" w:space="0" w:color="auto"/>
        <w:right w:val="none" w:sz="0" w:space="0" w:color="auto"/>
      </w:divBdr>
    </w:div>
    <w:div w:id="498037228">
      <w:bodyDiv w:val="1"/>
      <w:marLeft w:val="0"/>
      <w:marRight w:val="0"/>
      <w:marTop w:val="0"/>
      <w:marBottom w:val="0"/>
      <w:divBdr>
        <w:top w:val="none" w:sz="0" w:space="0" w:color="auto"/>
        <w:left w:val="none" w:sz="0" w:space="0" w:color="auto"/>
        <w:bottom w:val="none" w:sz="0" w:space="0" w:color="auto"/>
        <w:right w:val="none" w:sz="0" w:space="0" w:color="auto"/>
      </w:divBdr>
    </w:div>
    <w:div w:id="506871610">
      <w:bodyDiv w:val="1"/>
      <w:marLeft w:val="0"/>
      <w:marRight w:val="0"/>
      <w:marTop w:val="0"/>
      <w:marBottom w:val="0"/>
      <w:divBdr>
        <w:top w:val="none" w:sz="0" w:space="0" w:color="auto"/>
        <w:left w:val="none" w:sz="0" w:space="0" w:color="auto"/>
        <w:bottom w:val="none" w:sz="0" w:space="0" w:color="auto"/>
        <w:right w:val="none" w:sz="0" w:space="0" w:color="auto"/>
      </w:divBdr>
    </w:div>
    <w:div w:id="518586734">
      <w:bodyDiv w:val="1"/>
      <w:marLeft w:val="0"/>
      <w:marRight w:val="0"/>
      <w:marTop w:val="0"/>
      <w:marBottom w:val="0"/>
      <w:divBdr>
        <w:top w:val="none" w:sz="0" w:space="0" w:color="auto"/>
        <w:left w:val="none" w:sz="0" w:space="0" w:color="auto"/>
        <w:bottom w:val="none" w:sz="0" w:space="0" w:color="auto"/>
        <w:right w:val="none" w:sz="0" w:space="0" w:color="auto"/>
      </w:divBdr>
    </w:div>
    <w:div w:id="582689297">
      <w:bodyDiv w:val="1"/>
      <w:marLeft w:val="0"/>
      <w:marRight w:val="0"/>
      <w:marTop w:val="0"/>
      <w:marBottom w:val="0"/>
      <w:divBdr>
        <w:top w:val="none" w:sz="0" w:space="0" w:color="auto"/>
        <w:left w:val="none" w:sz="0" w:space="0" w:color="auto"/>
        <w:bottom w:val="none" w:sz="0" w:space="0" w:color="auto"/>
        <w:right w:val="none" w:sz="0" w:space="0" w:color="auto"/>
      </w:divBdr>
    </w:div>
    <w:div w:id="588733618">
      <w:bodyDiv w:val="1"/>
      <w:marLeft w:val="0"/>
      <w:marRight w:val="0"/>
      <w:marTop w:val="0"/>
      <w:marBottom w:val="0"/>
      <w:divBdr>
        <w:top w:val="none" w:sz="0" w:space="0" w:color="auto"/>
        <w:left w:val="none" w:sz="0" w:space="0" w:color="auto"/>
        <w:bottom w:val="none" w:sz="0" w:space="0" w:color="auto"/>
        <w:right w:val="none" w:sz="0" w:space="0" w:color="auto"/>
      </w:divBdr>
    </w:div>
    <w:div w:id="603347631">
      <w:bodyDiv w:val="1"/>
      <w:marLeft w:val="0"/>
      <w:marRight w:val="0"/>
      <w:marTop w:val="0"/>
      <w:marBottom w:val="0"/>
      <w:divBdr>
        <w:top w:val="none" w:sz="0" w:space="0" w:color="auto"/>
        <w:left w:val="none" w:sz="0" w:space="0" w:color="auto"/>
        <w:bottom w:val="none" w:sz="0" w:space="0" w:color="auto"/>
        <w:right w:val="none" w:sz="0" w:space="0" w:color="auto"/>
      </w:divBdr>
    </w:div>
    <w:div w:id="638463318">
      <w:bodyDiv w:val="1"/>
      <w:marLeft w:val="0"/>
      <w:marRight w:val="0"/>
      <w:marTop w:val="0"/>
      <w:marBottom w:val="0"/>
      <w:divBdr>
        <w:top w:val="none" w:sz="0" w:space="0" w:color="auto"/>
        <w:left w:val="none" w:sz="0" w:space="0" w:color="auto"/>
        <w:bottom w:val="none" w:sz="0" w:space="0" w:color="auto"/>
        <w:right w:val="none" w:sz="0" w:space="0" w:color="auto"/>
      </w:divBdr>
    </w:div>
    <w:div w:id="638730622">
      <w:bodyDiv w:val="1"/>
      <w:marLeft w:val="0"/>
      <w:marRight w:val="0"/>
      <w:marTop w:val="0"/>
      <w:marBottom w:val="0"/>
      <w:divBdr>
        <w:top w:val="none" w:sz="0" w:space="0" w:color="auto"/>
        <w:left w:val="none" w:sz="0" w:space="0" w:color="auto"/>
        <w:bottom w:val="none" w:sz="0" w:space="0" w:color="auto"/>
        <w:right w:val="none" w:sz="0" w:space="0" w:color="auto"/>
      </w:divBdr>
    </w:div>
    <w:div w:id="651448266">
      <w:bodyDiv w:val="1"/>
      <w:marLeft w:val="0"/>
      <w:marRight w:val="0"/>
      <w:marTop w:val="0"/>
      <w:marBottom w:val="0"/>
      <w:divBdr>
        <w:top w:val="none" w:sz="0" w:space="0" w:color="auto"/>
        <w:left w:val="none" w:sz="0" w:space="0" w:color="auto"/>
        <w:bottom w:val="none" w:sz="0" w:space="0" w:color="auto"/>
        <w:right w:val="none" w:sz="0" w:space="0" w:color="auto"/>
      </w:divBdr>
    </w:div>
    <w:div w:id="677387903">
      <w:bodyDiv w:val="1"/>
      <w:marLeft w:val="0"/>
      <w:marRight w:val="0"/>
      <w:marTop w:val="0"/>
      <w:marBottom w:val="0"/>
      <w:divBdr>
        <w:top w:val="none" w:sz="0" w:space="0" w:color="auto"/>
        <w:left w:val="none" w:sz="0" w:space="0" w:color="auto"/>
        <w:bottom w:val="none" w:sz="0" w:space="0" w:color="auto"/>
        <w:right w:val="none" w:sz="0" w:space="0" w:color="auto"/>
      </w:divBdr>
    </w:div>
    <w:div w:id="690303585">
      <w:bodyDiv w:val="1"/>
      <w:marLeft w:val="0"/>
      <w:marRight w:val="0"/>
      <w:marTop w:val="0"/>
      <w:marBottom w:val="0"/>
      <w:divBdr>
        <w:top w:val="none" w:sz="0" w:space="0" w:color="auto"/>
        <w:left w:val="none" w:sz="0" w:space="0" w:color="auto"/>
        <w:bottom w:val="none" w:sz="0" w:space="0" w:color="auto"/>
        <w:right w:val="none" w:sz="0" w:space="0" w:color="auto"/>
      </w:divBdr>
    </w:div>
    <w:div w:id="709382234">
      <w:bodyDiv w:val="1"/>
      <w:marLeft w:val="0"/>
      <w:marRight w:val="0"/>
      <w:marTop w:val="0"/>
      <w:marBottom w:val="0"/>
      <w:divBdr>
        <w:top w:val="none" w:sz="0" w:space="0" w:color="auto"/>
        <w:left w:val="none" w:sz="0" w:space="0" w:color="auto"/>
        <w:bottom w:val="none" w:sz="0" w:space="0" w:color="auto"/>
        <w:right w:val="none" w:sz="0" w:space="0" w:color="auto"/>
      </w:divBdr>
    </w:div>
    <w:div w:id="747922546">
      <w:bodyDiv w:val="1"/>
      <w:marLeft w:val="0"/>
      <w:marRight w:val="0"/>
      <w:marTop w:val="0"/>
      <w:marBottom w:val="0"/>
      <w:divBdr>
        <w:top w:val="none" w:sz="0" w:space="0" w:color="auto"/>
        <w:left w:val="none" w:sz="0" w:space="0" w:color="auto"/>
        <w:bottom w:val="none" w:sz="0" w:space="0" w:color="auto"/>
        <w:right w:val="none" w:sz="0" w:space="0" w:color="auto"/>
      </w:divBdr>
    </w:div>
    <w:div w:id="751052855">
      <w:bodyDiv w:val="1"/>
      <w:marLeft w:val="0"/>
      <w:marRight w:val="0"/>
      <w:marTop w:val="0"/>
      <w:marBottom w:val="0"/>
      <w:divBdr>
        <w:top w:val="none" w:sz="0" w:space="0" w:color="auto"/>
        <w:left w:val="none" w:sz="0" w:space="0" w:color="auto"/>
        <w:bottom w:val="none" w:sz="0" w:space="0" w:color="auto"/>
        <w:right w:val="none" w:sz="0" w:space="0" w:color="auto"/>
      </w:divBdr>
    </w:div>
    <w:div w:id="770853377">
      <w:bodyDiv w:val="1"/>
      <w:marLeft w:val="0"/>
      <w:marRight w:val="0"/>
      <w:marTop w:val="0"/>
      <w:marBottom w:val="0"/>
      <w:divBdr>
        <w:top w:val="none" w:sz="0" w:space="0" w:color="auto"/>
        <w:left w:val="none" w:sz="0" w:space="0" w:color="auto"/>
        <w:bottom w:val="none" w:sz="0" w:space="0" w:color="auto"/>
        <w:right w:val="none" w:sz="0" w:space="0" w:color="auto"/>
      </w:divBdr>
    </w:div>
    <w:div w:id="784080521">
      <w:bodyDiv w:val="1"/>
      <w:marLeft w:val="0"/>
      <w:marRight w:val="0"/>
      <w:marTop w:val="0"/>
      <w:marBottom w:val="0"/>
      <w:divBdr>
        <w:top w:val="none" w:sz="0" w:space="0" w:color="auto"/>
        <w:left w:val="none" w:sz="0" w:space="0" w:color="auto"/>
        <w:bottom w:val="none" w:sz="0" w:space="0" w:color="auto"/>
        <w:right w:val="none" w:sz="0" w:space="0" w:color="auto"/>
      </w:divBdr>
    </w:div>
    <w:div w:id="811826203">
      <w:bodyDiv w:val="1"/>
      <w:marLeft w:val="0"/>
      <w:marRight w:val="0"/>
      <w:marTop w:val="0"/>
      <w:marBottom w:val="0"/>
      <w:divBdr>
        <w:top w:val="none" w:sz="0" w:space="0" w:color="auto"/>
        <w:left w:val="none" w:sz="0" w:space="0" w:color="auto"/>
        <w:bottom w:val="none" w:sz="0" w:space="0" w:color="auto"/>
        <w:right w:val="none" w:sz="0" w:space="0" w:color="auto"/>
      </w:divBdr>
    </w:div>
    <w:div w:id="862330862">
      <w:bodyDiv w:val="1"/>
      <w:marLeft w:val="0"/>
      <w:marRight w:val="0"/>
      <w:marTop w:val="0"/>
      <w:marBottom w:val="0"/>
      <w:divBdr>
        <w:top w:val="none" w:sz="0" w:space="0" w:color="auto"/>
        <w:left w:val="none" w:sz="0" w:space="0" w:color="auto"/>
        <w:bottom w:val="none" w:sz="0" w:space="0" w:color="auto"/>
        <w:right w:val="none" w:sz="0" w:space="0" w:color="auto"/>
      </w:divBdr>
    </w:div>
    <w:div w:id="913859749">
      <w:bodyDiv w:val="1"/>
      <w:marLeft w:val="0"/>
      <w:marRight w:val="0"/>
      <w:marTop w:val="0"/>
      <w:marBottom w:val="0"/>
      <w:divBdr>
        <w:top w:val="none" w:sz="0" w:space="0" w:color="auto"/>
        <w:left w:val="none" w:sz="0" w:space="0" w:color="auto"/>
        <w:bottom w:val="none" w:sz="0" w:space="0" w:color="auto"/>
        <w:right w:val="none" w:sz="0" w:space="0" w:color="auto"/>
      </w:divBdr>
    </w:div>
    <w:div w:id="975599010">
      <w:bodyDiv w:val="1"/>
      <w:marLeft w:val="0"/>
      <w:marRight w:val="0"/>
      <w:marTop w:val="0"/>
      <w:marBottom w:val="0"/>
      <w:divBdr>
        <w:top w:val="none" w:sz="0" w:space="0" w:color="auto"/>
        <w:left w:val="none" w:sz="0" w:space="0" w:color="auto"/>
        <w:bottom w:val="none" w:sz="0" w:space="0" w:color="auto"/>
        <w:right w:val="none" w:sz="0" w:space="0" w:color="auto"/>
      </w:divBdr>
    </w:div>
    <w:div w:id="992369569">
      <w:bodyDiv w:val="1"/>
      <w:marLeft w:val="0"/>
      <w:marRight w:val="0"/>
      <w:marTop w:val="0"/>
      <w:marBottom w:val="0"/>
      <w:divBdr>
        <w:top w:val="none" w:sz="0" w:space="0" w:color="auto"/>
        <w:left w:val="none" w:sz="0" w:space="0" w:color="auto"/>
        <w:bottom w:val="none" w:sz="0" w:space="0" w:color="auto"/>
        <w:right w:val="none" w:sz="0" w:space="0" w:color="auto"/>
      </w:divBdr>
    </w:div>
    <w:div w:id="1010714702">
      <w:bodyDiv w:val="1"/>
      <w:marLeft w:val="0"/>
      <w:marRight w:val="0"/>
      <w:marTop w:val="0"/>
      <w:marBottom w:val="0"/>
      <w:divBdr>
        <w:top w:val="none" w:sz="0" w:space="0" w:color="auto"/>
        <w:left w:val="none" w:sz="0" w:space="0" w:color="auto"/>
        <w:bottom w:val="none" w:sz="0" w:space="0" w:color="auto"/>
        <w:right w:val="none" w:sz="0" w:space="0" w:color="auto"/>
      </w:divBdr>
    </w:div>
    <w:div w:id="1030717348">
      <w:bodyDiv w:val="1"/>
      <w:marLeft w:val="0"/>
      <w:marRight w:val="0"/>
      <w:marTop w:val="0"/>
      <w:marBottom w:val="0"/>
      <w:divBdr>
        <w:top w:val="none" w:sz="0" w:space="0" w:color="auto"/>
        <w:left w:val="none" w:sz="0" w:space="0" w:color="auto"/>
        <w:bottom w:val="none" w:sz="0" w:space="0" w:color="auto"/>
        <w:right w:val="none" w:sz="0" w:space="0" w:color="auto"/>
      </w:divBdr>
    </w:div>
    <w:div w:id="1105730934">
      <w:bodyDiv w:val="1"/>
      <w:marLeft w:val="0"/>
      <w:marRight w:val="0"/>
      <w:marTop w:val="0"/>
      <w:marBottom w:val="0"/>
      <w:divBdr>
        <w:top w:val="none" w:sz="0" w:space="0" w:color="auto"/>
        <w:left w:val="none" w:sz="0" w:space="0" w:color="auto"/>
        <w:bottom w:val="none" w:sz="0" w:space="0" w:color="auto"/>
        <w:right w:val="none" w:sz="0" w:space="0" w:color="auto"/>
      </w:divBdr>
    </w:div>
    <w:div w:id="1140031333">
      <w:bodyDiv w:val="1"/>
      <w:marLeft w:val="0"/>
      <w:marRight w:val="0"/>
      <w:marTop w:val="0"/>
      <w:marBottom w:val="0"/>
      <w:divBdr>
        <w:top w:val="none" w:sz="0" w:space="0" w:color="auto"/>
        <w:left w:val="none" w:sz="0" w:space="0" w:color="auto"/>
        <w:bottom w:val="none" w:sz="0" w:space="0" w:color="auto"/>
        <w:right w:val="none" w:sz="0" w:space="0" w:color="auto"/>
      </w:divBdr>
    </w:div>
    <w:div w:id="1166440372">
      <w:bodyDiv w:val="1"/>
      <w:marLeft w:val="0"/>
      <w:marRight w:val="0"/>
      <w:marTop w:val="0"/>
      <w:marBottom w:val="0"/>
      <w:divBdr>
        <w:top w:val="none" w:sz="0" w:space="0" w:color="auto"/>
        <w:left w:val="none" w:sz="0" w:space="0" w:color="auto"/>
        <w:bottom w:val="none" w:sz="0" w:space="0" w:color="auto"/>
        <w:right w:val="none" w:sz="0" w:space="0" w:color="auto"/>
      </w:divBdr>
    </w:div>
    <w:div w:id="1174412973">
      <w:bodyDiv w:val="1"/>
      <w:marLeft w:val="0"/>
      <w:marRight w:val="0"/>
      <w:marTop w:val="0"/>
      <w:marBottom w:val="0"/>
      <w:divBdr>
        <w:top w:val="none" w:sz="0" w:space="0" w:color="auto"/>
        <w:left w:val="none" w:sz="0" w:space="0" w:color="auto"/>
        <w:bottom w:val="none" w:sz="0" w:space="0" w:color="auto"/>
        <w:right w:val="none" w:sz="0" w:space="0" w:color="auto"/>
      </w:divBdr>
    </w:div>
    <w:div w:id="1233849626">
      <w:bodyDiv w:val="1"/>
      <w:marLeft w:val="0"/>
      <w:marRight w:val="0"/>
      <w:marTop w:val="0"/>
      <w:marBottom w:val="0"/>
      <w:divBdr>
        <w:top w:val="none" w:sz="0" w:space="0" w:color="auto"/>
        <w:left w:val="none" w:sz="0" w:space="0" w:color="auto"/>
        <w:bottom w:val="none" w:sz="0" w:space="0" w:color="auto"/>
        <w:right w:val="none" w:sz="0" w:space="0" w:color="auto"/>
      </w:divBdr>
    </w:div>
    <w:div w:id="1240750581">
      <w:bodyDiv w:val="1"/>
      <w:marLeft w:val="0"/>
      <w:marRight w:val="0"/>
      <w:marTop w:val="0"/>
      <w:marBottom w:val="0"/>
      <w:divBdr>
        <w:top w:val="none" w:sz="0" w:space="0" w:color="auto"/>
        <w:left w:val="none" w:sz="0" w:space="0" w:color="auto"/>
        <w:bottom w:val="none" w:sz="0" w:space="0" w:color="auto"/>
        <w:right w:val="none" w:sz="0" w:space="0" w:color="auto"/>
      </w:divBdr>
    </w:div>
    <w:div w:id="1342076702">
      <w:bodyDiv w:val="1"/>
      <w:marLeft w:val="0"/>
      <w:marRight w:val="0"/>
      <w:marTop w:val="0"/>
      <w:marBottom w:val="0"/>
      <w:divBdr>
        <w:top w:val="none" w:sz="0" w:space="0" w:color="auto"/>
        <w:left w:val="none" w:sz="0" w:space="0" w:color="auto"/>
        <w:bottom w:val="none" w:sz="0" w:space="0" w:color="auto"/>
        <w:right w:val="none" w:sz="0" w:space="0" w:color="auto"/>
      </w:divBdr>
    </w:div>
    <w:div w:id="1343236950">
      <w:bodyDiv w:val="1"/>
      <w:marLeft w:val="0"/>
      <w:marRight w:val="0"/>
      <w:marTop w:val="0"/>
      <w:marBottom w:val="0"/>
      <w:divBdr>
        <w:top w:val="none" w:sz="0" w:space="0" w:color="auto"/>
        <w:left w:val="none" w:sz="0" w:space="0" w:color="auto"/>
        <w:bottom w:val="none" w:sz="0" w:space="0" w:color="auto"/>
        <w:right w:val="none" w:sz="0" w:space="0" w:color="auto"/>
      </w:divBdr>
    </w:div>
    <w:div w:id="1345012300">
      <w:bodyDiv w:val="1"/>
      <w:marLeft w:val="0"/>
      <w:marRight w:val="0"/>
      <w:marTop w:val="0"/>
      <w:marBottom w:val="0"/>
      <w:divBdr>
        <w:top w:val="none" w:sz="0" w:space="0" w:color="auto"/>
        <w:left w:val="none" w:sz="0" w:space="0" w:color="auto"/>
        <w:bottom w:val="none" w:sz="0" w:space="0" w:color="auto"/>
        <w:right w:val="none" w:sz="0" w:space="0" w:color="auto"/>
      </w:divBdr>
    </w:div>
    <w:div w:id="1352219319">
      <w:bodyDiv w:val="1"/>
      <w:marLeft w:val="0"/>
      <w:marRight w:val="0"/>
      <w:marTop w:val="0"/>
      <w:marBottom w:val="0"/>
      <w:divBdr>
        <w:top w:val="none" w:sz="0" w:space="0" w:color="auto"/>
        <w:left w:val="none" w:sz="0" w:space="0" w:color="auto"/>
        <w:bottom w:val="none" w:sz="0" w:space="0" w:color="auto"/>
        <w:right w:val="none" w:sz="0" w:space="0" w:color="auto"/>
      </w:divBdr>
    </w:div>
    <w:div w:id="1404260348">
      <w:bodyDiv w:val="1"/>
      <w:marLeft w:val="0"/>
      <w:marRight w:val="0"/>
      <w:marTop w:val="0"/>
      <w:marBottom w:val="0"/>
      <w:divBdr>
        <w:top w:val="none" w:sz="0" w:space="0" w:color="auto"/>
        <w:left w:val="none" w:sz="0" w:space="0" w:color="auto"/>
        <w:bottom w:val="none" w:sz="0" w:space="0" w:color="auto"/>
        <w:right w:val="none" w:sz="0" w:space="0" w:color="auto"/>
      </w:divBdr>
    </w:div>
    <w:div w:id="1405906672">
      <w:bodyDiv w:val="1"/>
      <w:marLeft w:val="0"/>
      <w:marRight w:val="0"/>
      <w:marTop w:val="0"/>
      <w:marBottom w:val="0"/>
      <w:divBdr>
        <w:top w:val="none" w:sz="0" w:space="0" w:color="auto"/>
        <w:left w:val="none" w:sz="0" w:space="0" w:color="auto"/>
        <w:bottom w:val="none" w:sz="0" w:space="0" w:color="auto"/>
        <w:right w:val="none" w:sz="0" w:space="0" w:color="auto"/>
      </w:divBdr>
    </w:div>
    <w:div w:id="1412892557">
      <w:bodyDiv w:val="1"/>
      <w:marLeft w:val="0"/>
      <w:marRight w:val="0"/>
      <w:marTop w:val="0"/>
      <w:marBottom w:val="0"/>
      <w:divBdr>
        <w:top w:val="none" w:sz="0" w:space="0" w:color="auto"/>
        <w:left w:val="none" w:sz="0" w:space="0" w:color="auto"/>
        <w:bottom w:val="none" w:sz="0" w:space="0" w:color="auto"/>
        <w:right w:val="none" w:sz="0" w:space="0" w:color="auto"/>
      </w:divBdr>
    </w:div>
    <w:div w:id="1431001403">
      <w:bodyDiv w:val="1"/>
      <w:marLeft w:val="0"/>
      <w:marRight w:val="0"/>
      <w:marTop w:val="0"/>
      <w:marBottom w:val="0"/>
      <w:divBdr>
        <w:top w:val="none" w:sz="0" w:space="0" w:color="auto"/>
        <w:left w:val="none" w:sz="0" w:space="0" w:color="auto"/>
        <w:bottom w:val="none" w:sz="0" w:space="0" w:color="auto"/>
        <w:right w:val="none" w:sz="0" w:space="0" w:color="auto"/>
      </w:divBdr>
    </w:div>
    <w:div w:id="1432778668">
      <w:bodyDiv w:val="1"/>
      <w:marLeft w:val="0"/>
      <w:marRight w:val="0"/>
      <w:marTop w:val="0"/>
      <w:marBottom w:val="0"/>
      <w:divBdr>
        <w:top w:val="none" w:sz="0" w:space="0" w:color="auto"/>
        <w:left w:val="none" w:sz="0" w:space="0" w:color="auto"/>
        <w:bottom w:val="none" w:sz="0" w:space="0" w:color="auto"/>
        <w:right w:val="none" w:sz="0" w:space="0" w:color="auto"/>
      </w:divBdr>
    </w:div>
    <w:div w:id="1452628902">
      <w:bodyDiv w:val="1"/>
      <w:marLeft w:val="0"/>
      <w:marRight w:val="0"/>
      <w:marTop w:val="0"/>
      <w:marBottom w:val="0"/>
      <w:divBdr>
        <w:top w:val="none" w:sz="0" w:space="0" w:color="auto"/>
        <w:left w:val="none" w:sz="0" w:space="0" w:color="auto"/>
        <w:bottom w:val="none" w:sz="0" w:space="0" w:color="auto"/>
        <w:right w:val="none" w:sz="0" w:space="0" w:color="auto"/>
      </w:divBdr>
    </w:div>
    <w:div w:id="1522205627">
      <w:bodyDiv w:val="1"/>
      <w:marLeft w:val="0"/>
      <w:marRight w:val="0"/>
      <w:marTop w:val="0"/>
      <w:marBottom w:val="0"/>
      <w:divBdr>
        <w:top w:val="none" w:sz="0" w:space="0" w:color="auto"/>
        <w:left w:val="none" w:sz="0" w:space="0" w:color="auto"/>
        <w:bottom w:val="none" w:sz="0" w:space="0" w:color="auto"/>
        <w:right w:val="none" w:sz="0" w:space="0" w:color="auto"/>
      </w:divBdr>
    </w:div>
    <w:div w:id="1613904688">
      <w:bodyDiv w:val="1"/>
      <w:marLeft w:val="0"/>
      <w:marRight w:val="0"/>
      <w:marTop w:val="0"/>
      <w:marBottom w:val="0"/>
      <w:divBdr>
        <w:top w:val="none" w:sz="0" w:space="0" w:color="auto"/>
        <w:left w:val="none" w:sz="0" w:space="0" w:color="auto"/>
        <w:bottom w:val="none" w:sz="0" w:space="0" w:color="auto"/>
        <w:right w:val="none" w:sz="0" w:space="0" w:color="auto"/>
      </w:divBdr>
    </w:div>
    <w:div w:id="1629432781">
      <w:bodyDiv w:val="1"/>
      <w:marLeft w:val="0"/>
      <w:marRight w:val="0"/>
      <w:marTop w:val="0"/>
      <w:marBottom w:val="0"/>
      <w:divBdr>
        <w:top w:val="none" w:sz="0" w:space="0" w:color="auto"/>
        <w:left w:val="none" w:sz="0" w:space="0" w:color="auto"/>
        <w:bottom w:val="none" w:sz="0" w:space="0" w:color="auto"/>
        <w:right w:val="none" w:sz="0" w:space="0" w:color="auto"/>
      </w:divBdr>
    </w:div>
    <w:div w:id="1675110665">
      <w:bodyDiv w:val="1"/>
      <w:marLeft w:val="0"/>
      <w:marRight w:val="0"/>
      <w:marTop w:val="0"/>
      <w:marBottom w:val="0"/>
      <w:divBdr>
        <w:top w:val="none" w:sz="0" w:space="0" w:color="auto"/>
        <w:left w:val="none" w:sz="0" w:space="0" w:color="auto"/>
        <w:bottom w:val="none" w:sz="0" w:space="0" w:color="auto"/>
        <w:right w:val="none" w:sz="0" w:space="0" w:color="auto"/>
      </w:divBdr>
    </w:div>
    <w:div w:id="1722829466">
      <w:bodyDiv w:val="1"/>
      <w:marLeft w:val="0"/>
      <w:marRight w:val="0"/>
      <w:marTop w:val="0"/>
      <w:marBottom w:val="0"/>
      <w:divBdr>
        <w:top w:val="none" w:sz="0" w:space="0" w:color="auto"/>
        <w:left w:val="none" w:sz="0" w:space="0" w:color="auto"/>
        <w:bottom w:val="none" w:sz="0" w:space="0" w:color="auto"/>
        <w:right w:val="none" w:sz="0" w:space="0" w:color="auto"/>
      </w:divBdr>
    </w:div>
    <w:div w:id="1747610132">
      <w:bodyDiv w:val="1"/>
      <w:marLeft w:val="0"/>
      <w:marRight w:val="0"/>
      <w:marTop w:val="0"/>
      <w:marBottom w:val="0"/>
      <w:divBdr>
        <w:top w:val="none" w:sz="0" w:space="0" w:color="auto"/>
        <w:left w:val="none" w:sz="0" w:space="0" w:color="auto"/>
        <w:bottom w:val="none" w:sz="0" w:space="0" w:color="auto"/>
        <w:right w:val="none" w:sz="0" w:space="0" w:color="auto"/>
      </w:divBdr>
    </w:div>
    <w:div w:id="1777410725">
      <w:bodyDiv w:val="1"/>
      <w:marLeft w:val="0"/>
      <w:marRight w:val="0"/>
      <w:marTop w:val="0"/>
      <w:marBottom w:val="0"/>
      <w:divBdr>
        <w:top w:val="none" w:sz="0" w:space="0" w:color="auto"/>
        <w:left w:val="none" w:sz="0" w:space="0" w:color="auto"/>
        <w:bottom w:val="none" w:sz="0" w:space="0" w:color="auto"/>
        <w:right w:val="none" w:sz="0" w:space="0" w:color="auto"/>
      </w:divBdr>
    </w:div>
    <w:div w:id="1843734888">
      <w:bodyDiv w:val="1"/>
      <w:marLeft w:val="0"/>
      <w:marRight w:val="0"/>
      <w:marTop w:val="0"/>
      <w:marBottom w:val="0"/>
      <w:divBdr>
        <w:top w:val="none" w:sz="0" w:space="0" w:color="auto"/>
        <w:left w:val="none" w:sz="0" w:space="0" w:color="auto"/>
        <w:bottom w:val="none" w:sz="0" w:space="0" w:color="auto"/>
        <w:right w:val="none" w:sz="0" w:space="0" w:color="auto"/>
      </w:divBdr>
    </w:div>
    <w:div w:id="1845437345">
      <w:bodyDiv w:val="1"/>
      <w:marLeft w:val="0"/>
      <w:marRight w:val="0"/>
      <w:marTop w:val="0"/>
      <w:marBottom w:val="0"/>
      <w:divBdr>
        <w:top w:val="none" w:sz="0" w:space="0" w:color="auto"/>
        <w:left w:val="none" w:sz="0" w:space="0" w:color="auto"/>
        <w:bottom w:val="none" w:sz="0" w:space="0" w:color="auto"/>
        <w:right w:val="none" w:sz="0" w:space="0" w:color="auto"/>
      </w:divBdr>
    </w:div>
    <w:div w:id="1881747450">
      <w:bodyDiv w:val="1"/>
      <w:marLeft w:val="0"/>
      <w:marRight w:val="0"/>
      <w:marTop w:val="0"/>
      <w:marBottom w:val="0"/>
      <w:divBdr>
        <w:top w:val="none" w:sz="0" w:space="0" w:color="auto"/>
        <w:left w:val="none" w:sz="0" w:space="0" w:color="auto"/>
        <w:bottom w:val="none" w:sz="0" w:space="0" w:color="auto"/>
        <w:right w:val="none" w:sz="0" w:space="0" w:color="auto"/>
      </w:divBdr>
    </w:div>
    <w:div w:id="1884974737">
      <w:bodyDiv w:val="1"/>
      <w:marLeft w:val="0"/>
      <w:marRight w:val="0"/>
      <w:marTop w:val="0"/>
      <w:marBottom w:val="0"/>
      <w:divBdr>
        <w:top w:val="none" w:sz="0" w:space="0" w:color="auto"/>
        <w:left w:val="none" w:sz="0" w:space="0" w:color="auto"/>
        <w:bottom w:val="none" w:sz="0" w:space="0" w:color="auto"/>
        <w:right w:val="none" w:sz="0" w:space="0" w:color="auto"/>
      </w:divBdr>
    </w:div>
    <w:div w:id="1888831256">
      <w:bodyDiv w:val="1"/>
      <w:marLeft w:val="0"/>
      <w:marRight w:val="0"/>
      <w:marTop w:val="0"/>
      <w:marBottom w:val="0"/>
      <w:divBdr>
        <w:top w:val="none" w:sz="0" w:space="0" w:color="auto"/>
        <w:left w:val="none" w:sz="0" w:space="0" w:color="auto"/>
        <w:bottom w:val="none" w:sz="0" w:space="0" w:color="auto"/>
        <w:right w:val="none" w:sz="0" w:space="0" w:color="auto"/>
      </w:divBdr>
    </w:div>
    <w:div w:id="1923027538">
      <w:bodyDiv w:val="1"/>
      <w:marLeft w:val="0"/>
      <w:marRight w:val="0"/>
      <w:marTop w:val="0"/>
      <w:marBottom w:val="0"/>
      <w:divBdr>
        <w:top w:val="none" w:sz="0" w:space="0" w:color="auto"/>
        <w:left w:val="none" w:sz="0" w:space="0" w:color="auto"/>
        <w:bottom w:val="none" w:sz="0" w:space="0" w:color="auto"/>
        <w:right w:val="none" w:sz="0" w:space="0" w:color="auto"/>
      </w:divBdr>
    </w:div>
    <w:div w:id="1926264717">
      <w:bodyDiv w:val="1"/>
      <w:marLeft w:val="0"/>
      <w:marRight w:val="0"/>
      <w:marTop w:val="0"/>
      <w:marBottom w:val="0"/>
      <w:divBdr>
        <w:top w:val="none" w:sz="0" w:space="0" w:color="auto"/>
        <w:left w:val="none" w:sz="0" w:space="0" w:color="auto"/>
        <w:bottom w:val="none" w:sz="0" w:space="0" w:color="auto"/>
        <w:right w:val="none" w:sz="0" w:space="0" w:color="auto"/>
      </w:divBdr>
    </w:div>
    <w:div w:id="1926769143">
      <w:bodyDiv w:val="1"/>
      <w:marLeft w:val="0"/>
      <w:marRight w:val="0"/>
      <w:marTop w:val="0"/>
      <w:marBottom w:val="0"/>
      <w:divBdr>
        <w:top w:val="none" w:sz="0" w:space="0" w:color="auto"/>
        <w:left w:val="none" w:sz="0" w:space="0" w:color="auto"/>
        <w:bottom w:val="none" w:sz="0" w:space="0" w:color="auto"/>
        <w:right w:val="none" w:sz="0" w:space="0" w:color="auto"/>
      </w:divBdr>
    </w:div>
    <w:div w:id="1956591368">
      <w:bodyDiv w:val="1"/>
      <w:marLeft w:val="0"/>
      <w:marRight w:val="0"/>
      <w:marTop w:val="0"/>
      <w:marBottom w:val="0"/>
      <w:divBdr>
        <w:top w:val="none" w:sz="0" w:space="0" w:color="auto"/>
        <w:left w:val="none" w:sz="0" w:space="0" w:color="auto"/>
        <w:bottom w:val="none" w:sz="0" w:space="0" w:color="auto"/>
        <w:right w:val="none" w:sz="0" w:space="0" w:color="auto"/>
      </w:divBdr>
    </w:div>
    <w:div w:id="1961262687">
      <w:bodyDiv w:val="1"/>
      <w:marLeft w:val="0"/>
      <w:marRight w:val="0"/>
      <w:marTop w:val="0"/>
      <w:marBottom w:val="0"/>
      <w:divBdr>
        <w:top w:val="none" w:sz="0" w:space="0" w:color="auto"/>
        <w:left w:val="none" w:sz="0" w:space="0" w:color="auto"/>
        <w:bottom w:val="none" w:sz="0" w:space="0" w:color="auto"/>
        <w:right w:val="none" w:sz="0" w:space="0" w:color="auto"/>
      </w:divBdr>
    </w:div>
    <w:div w:id="2007977495">
      <w:bodyDiv w:val="1"/>
      <w:marLeft w:val="0"/>
      <w:marRight w:val="0"/>
      <w:marTop w:val="0"/>
      <w:marBottom w:val="0"/>
      <w:divBdr>
        <w:top w:val="none" w:sz="0" w:space="0" w:color="auto"/>
        <w:left w:val="none" w:sz="0" w:space="0" w:color="auto"/>
        <w:bottom w:val="none" w:sz="0" w:space="0" w:color="auto"/>
        <w:right w:val="none" w:sz="0" w:space="0" w:color="auto"/>
      </w:divBdr>
    </w:div>
    <w:div w:id="2084596728">
      <w:bodyDiv w:val="1"/>
      <w:marLeft w:val="0"/>
      <w:marRight w:val="0"/>
      <w:marTop w:val="0"/>
      <w:marBottom w:val="0"/>
      <w:divBdr>
        <w:top w:val="none" w:sz="0" w:space="0" w:color="auto"/>
        <w:left w:val="none" w:sz="0" w:space="0" w:color="auto"/>
        <w:bottom w:val="none" w:sz="0" w:space="0" w:color="auto"/>
        <w:right w:val="none" w:sz="0" w:space="0" w:color="auto"/>
      </w:divBdr>
    </w:div>
    <w:div w:id="2093774777">
      <w:bodyDiv w:val="1"/>
      <w:marLeft w:val="0"/>
      <w:marRight w:val="0"/>
      <w:marTop w:val="0"/>
      <w:marBottom w:val="0"/>
      <w:divBdr>
        <w:top w:val="none" w:sz="0" w:space="0" w:color="auto"/>
        <w:left w:val="none" w:sz="0" w:space="0" w:color="auto"/>
        <w:bottom w:val="none" w:sz="0" w:space="0" w:color="auto"/>
        <w:right w:val="none" w:sz="0" w:space="0" w:color="auto"/>
      </w:divBdr>
    </w:div>
    <w:div w:id="2094739479">
      <w:bodyDiv w:val="1"/>
      <w:marLeft w:val="0"/>
      <w:marRight w:val="0"/>
      <w:marTop w:val="0"/>
      <w:marBottom w:val="0"/>
      <w:divBdr>
        <w:top w:val="none" w:sz="0" w:space="0" w:color="auto"/>
        <w:left w:val="none" w:sz="0" w:space="0" w:color="auto"/>
        <w:bottom w:val="none" w:sz="0" w:space="0" w:color="auto"/>
        <w:right w:val="none" w:sz="0" w:space="0" w:color="auto"/>
      </w:divBdr>
    </w:div>
    <w:div w:id="2122800017">
      <w:bodyDiv w:val="1"/>
      <w:marLeft w:val="0"/>
      <w:marRight w:val="0"/>
      <w:marTop w:val="0"/>
      <w:marBottom w:val="0"/>
      <w:divBdr>
        <w:top w:val="none" w:sz="0" w:space="0" w:color="auto"/>
        <w:left w:val="none" w:sz="0" w:space="0" w:color="auto"/>
        <w:bottom w:val="none" w:sz="0" w:space="0" w:color="auto"/>
        <w:right w:val="none" w:sz="0" w:space="0" w:color="auto"/>
      </w:divBdr>
    </w:div>
    <w:div w:id="2123185009">
      <w:bodyDiv w:val="1"/>
      <w:marLeft w:val="0"/>
      <w:marRight w:val="0"/>
      <w:marTop w:val="0"/>
      <w:marBottom w:val="0"/>
      <w:divBdr>
        <w:top w:val="none" w:sz="0" w:space="0" w:color="auto"/>
        <w:left w:val="none" w:sz="0" w:space="0" w:color="auto"/>
        <w:bottom w:val="none" w:sz="0" w:space="0" w:color="auto"/>
        <w:right w:val="none" w:sz="0" w:space="0" w:color="auto"/>
      </w:divBdr>
    </w:div>
    <w:div w:id="214703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www.python.org/downloads/windows/"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iometrics4all@gmail.com&#8217;s"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footer" Target="footer4.xml"/><Relationship Id="rId10" Type="http://schemas.openxmlformats.org/officeDocument/2006/relationships/hyperlink" Target="https://support.google.com/business/answer/3370250?hl=en"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5.xml"/></Relationships>
</file>

<file path=word/_rels/footer4.xml.rels><?xml version="1.0" encoding="UTF-8" standalone="yes"?>
<Relationships xmlns="http://schemas.openxmlformats.org/package/2006/relationships"><Relationship Id="rId1" Type="http://schemas.openxmlformats.org/officeDocument/2006/relationships/image" Target="media/image14.png"/></Relationships>
</file>

<file path=word/_rels/footer5.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Rational\Req%20Spe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53EE33-ECDE-4BDA-80FE-466F83A04F88}">
  <ds:schemaRefs>
    <ds:schemaRef ds:uri="http://schemas.openxmlformats.org/officeDocument/2006/bibliography"/>
  </ds:schemaRefs>
</ds:datastoreItem>
</file>

<file path=customXml/itemProps2.xml><?xml version="1.0" encoding="utf-8"?>
<ds:datastoreItem xmlns:ds="http://schemas.openxmlformats.org/officeDocument/2006/customXml" ds:itemID="{5BE7FA55-21BA-437A-ADA7-BF6F2079D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Req Spec.dot</Template>
  <TotalTime>0</TotalTime>
  <Pages>6</Pages>
  <Words>1497</Words>
  <Characters>8418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User Manual - LS4G Cabinet Assembly Manual</vt:lpstr>
    </vt:vector>
  </TitlesOfParts>
  <Company>Biometrics4ALL, Inc.</Company>
  <LinksUpToDate>false</LinksUpToDate>
  <CharactersWithSpaces>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 LS4G Cabinet Assembly Manual</dc:title>
  <dc:subject>NIGC Modernization Project</dc:subject>
  <dc:creator>Edward Chen</dc:creator>
  <cp:keywords>Cabinet Assembly Manual</cp:keywords>
  <cp:lastModifiedBy>Mekaeel Ahmad</cp:lastModifiedBy>
  <cp:revision>2</cp:revision>
  <cp:lastPrinted>2023-07-31T15:46:00Z</cp:lastPrinted>
  <dcterms:created xsi:type="dcterms:W3CDTF">2023-08-04T20:47:00Z</dcterms:created>
  <dcterms:modified xsi:type="dcterms:W3CDTF">2023-08-04T20:47:00Z</dcterms:modified>
  <cp:category>Solutions Requirements Specification (SRS)</cp:category>
</cp:coreProperties>
</file>